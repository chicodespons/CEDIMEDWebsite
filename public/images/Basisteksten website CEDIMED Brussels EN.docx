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DE033" w14:textId="77777777" w:rsidR="00392882" w:rsidRDefault="0044719C" w:rsidP="00E05B8A">
      <w:r>
        <w:rPr>
          <w:noProof/>
          <w:lang w:eastAsia="nl-BE"/>
        </w:rPr>
        <w:drawing>
          <wp:anchor distT="0" distB="0" distL="114300" distR="114300" simplePos="0" relativeHeight="251654653" behindDoc="1" locked="0" layoutInCell="1" allowOverlap="1" wp14:anchorId="1F4DBD80" wp14:editId="046BA295">
            <wp:simplePos x="0" y="0"/>
            <wp:positionH relativeFrom="page">
              <wp:posOffset>360045</wp:posOffset>
            </wp:positionH>
            <wp:positionV relativeFrom="page">
              <wp:posOffset>360045</wp:posOffset>
            </wp:positionV>
            <wp:extent cx="6840000" cy="33984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1">
                      <a:extLst>
                        <a:ext uri="{28A0092B-C50C-407E-A947-70E740481C1C}">
                          <a14:useLocalDpi xmlns:a14="http://schemas.microsoft.com/office/drawing/2010/main" val="0"/>
                        </a:ext>
                      </a:extLst>
                    </a:blip>
                    <a:stretch>
                      <a:fillRect/>
                    </a:stretch>
                  </pic:blipFill>
                  <pic:spPr>
                    <a:xfrm>
                      <a:off x="0" y="0"/>
                      <a:ext cx="6840000" cy="3398400"/>
                    </a:xfrm>
                    <a:prstGeom prst="rect">
                      <a:avLst/>
                    </a:prstGeom>
                  </pic:spPr>
                </pic:pic>
              </a:graphicData>
            </a:graphic>
            <wp14:sizeRelH relativeFrom="page">
              <wp14:pctWidth>0</wp14:pctWidth>
            </wp14:sizeRelH>
            <wp14:sizeRelV relativeFrom="page">
              <wp14:pctHeight>0</wp14:pctHeight>
            </wp14:sizeRelV>
          </wp:anchor>
        </w:drawing>
      </w:r>
    </w:p>
    <w:p w14:paraId="680EDAB1" w14:textId="77777777" w:rsidR="00392882" w:rsidRDefault="00392882" w:rsidP="00E05B8A"/>
    <w:p w14:paraId="1CE8B429" w14:textId="77777777" w:rsidR="002F6F94" w:rsidRDefault="002F6F94" w:rsidP="00E05B8A"/>
    <w:p w14:paraId="2654460A" w14:textId="77777777" w:rsidR="002F6F94" w:rsidRDefault="002F6F94" w:rsidP="00E05B8A"/>
    <w:p w14:paraId="0A0FA981" w14:textId="77777777" w:rsidR="002F6F94" w:rsidRDefault="002F6F94" w:rsidP="00E05B8A"/>
    <w:p w14:paraId="15E6725D" w14:textId="77777777" w:rsidR="002F6F94" w:rsidRDefault="002F6F94" w:rsidP="00E05B8A"/>
    <w:p w14:paraId="44BE0B9D" w14:textId="77777777" w:rsidR="00392882" w:rsidRDefault="00392882" w:rsidP="00E05B8A"/>
    <w:p w14:paraId="49D057DB" w14:textId="77777777" w:rsidR="00392882" w:rsidRDefault="00392882" w:rsidP="00E05B8A"/>
    <w:p w14:paraId="58C753E2" w14:textId="77777777" w:rsidR="00392882" w:rsidRDefault="00392882" w:rsidP="00E05B8A"/>
    <w:p w14:paraId="71E9F172" w14:textId="77777777" w:rsidR="00392882" w:rsidRDefault="00392882" w:rsidP="00E05B8A"/>
    <w:p w14:paraId="36E09548" w14:textId="77777777" w:rsidR="00463460" w:rsidRDefault="00A947A3" w:rsidP="00E05B8A">
      <w:r>
        <w:rPr>
          <w:noProof/>
          <w:lang w:eastAsia="nl-BE"/>
        </w:rPr>
        <w:drawing>
          <wp:anchor distT="0" distB="0" distL="114300" distR="114300" simplePos="0" relativeHeight="251658240" behindDoc="0" locked="0" layoutInCell="1" allowOverlap="1" wp14:anchorId="3048E1C1" wp14:editId="55B215D6">
            <wp:simplePos x="0" y="0"/>
            <wp:positionH relativeFrom="page">
              <wp:posOffset>358140</wp:posOffset>
            </wp:positionH>
            <wp:positionV relativeFrom="page">
              <wp:posOffset>9414510</wp:posOffset>
            </wp:positionV>
            <wp:extent cx="6839585" cy="835660"/>
            <wp:effectExtent l="0" t="0" r="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39585" cy="835660"/>
                    </a:xfrm>
                    <a:prstGeom prst="rect">
                      <a:avLst/>
                    </a:prstGeom>
                  </pic:spPr>
                </pic:pic>
              </a:graphicData>
            </a:graphic>
            <wp14:sizeRelH relativeFrom="margin">
              <wp14:pctWidth>0</wp14:pctWidth>
            </wp14:sizeRelH>
            <wp14:sizeRelV relativeFrom="margin">
              <wp14:pctHeight>0</wp14:pctHeight>
            </wp14:sizeRelV>
          </wp:anchor>
        </w:drawing>
      </w:r>
      <w:r w:rsidR="009F0CBD">
        <w:rPr>
          <w:noProof/>
          <w:lang w:eastAsia="nl-BE"/>
        </w:rPr>
        <mc:AlternateContent>
          <mc:Choice Requires="wps">
            <w:drawing>
              <wp:anchor distT="45720" distB="45720" distL="114300" distR="114300" simplePos="0" relativeHeight="251655680" behindDoc="0" locked="0" layoutInCell="1" allowOverlap="1" wp14:anchorId="43CEF25B" wp14:editId="75345C1B">
                <wp:simplePos x="0" y="0"/>
                <wp:positionH relativeFrom="margin">
                  <wp:align>right</wp:align>
                </wp:positionH>
                <wp:positionV relativeFrom="paragraph">
                  <wp:posOffset>1355609</wp:posOffset>
                </wp:positionV>
                <wp:extent cx="6473825" cy="176212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825" cy="1762125"/>
                        </a:xfrm>
                        <a:prstGeom prst="rect">
                          <a:avLst/>
                        </a:prstGeom>
                        <a:noFill/>
                        <a:ln w="9525">
                          <a:noFill/>
                          <a:miter lim="800000"/>
                          <a:headEnd/>
                          <a:tailEnd/>
                        </a:ln>
                      </wps:spPr>
                      <wps:txb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Base text</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CEF25B" id="_x0000_t202" coordsize="21600,21600" o:spt="202" path="m,l,21600r21600,l21600,xe">
                <v:stroke joinstyle="miter"/>
                <v:path gradientshapeok="t" o:connecttype="rect"/>
              </v:shapetype>
              <v:shape id="Tekstvak 2" o:spid="_x0000_s1026" type="#_x0000_t202" style="position:absolute;margin-left:458.55pt;margin-top:106.75pt;width:509.75pt;height:138.75pt;z-index:251655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7Bepq9gEAAM4DAAAOAAAAZHJzL2Uyb0RvYy54bWysU9tu3CAQfa/Uf0C8d21v9xZrvVGaNFWl 9CKl/QCM8RoVGArs2tuvz4CdzSp9q+oHxHjgzJwzh+31oBU5CuclmIoWs5wSYTg00uwr+vPH/bsN JT4w0zAFRlT0JDy93r19s+1tKebQgWqEIwhifNnbinYh2DLLPO+EZn4GVhhMtuA0Cxi6fdY41iO6 Vtk8z1dZD66xDrjwHv/ejUm6S/htK3j41rZeBKIqir2FtLq01nHNdltW7h2zneRTG+wfutBMGix6 hrpjgZGDk39BackdeGjDjIPOoG0lF4kDsinyV2weO2ZF4oLieHuWyf8/WP71+Gi/OxKGDzDgABMJ bx+A//LEwG3HzF7cOAd9J1iDhYsoWdZbX05Xo9S+9BGk7r9Ag0NmhwAJaGidjqogT4LoOIDTWXQx BMLx52qxfr+ZLynhmCvWq3mBQazByufr1vnwSYAmcVNRh1NN8Oz44MN49PlIrGbgXiqVJqsM6St6 tUTIVxktAxpPSV3RTR6/0QqR5UfTpMuBSTXusRdlJtqR6cg5DPWAByP9GpoTCuBgNBg+CNx04P5Q 0qO5Kup/H5gTlKjPBkW8KhaL6MYULJbrOQbuMlNfZpjhCFXRQMm4vQ3JwSOjGxS7lUmGl06mXtE0 ScjJ4NGVl3E69fIMd08AAAD//wMAUEsDBBQABgAIAAAAIQCgZdsM3QAAAAkBAAAPAAAAZHJzL2Rv d25yZXYueG1sTI/NTsMwEITvSLyDtUjc6DqlRSRkUyEQVxDlR+LmxtskIl5HsduEt8c9wW1Ws5r5 ptzMrldHHkPnhSBbaFAstbedNATvb09Xt6BCNGJN74UJfjjApjo/K01h/SSvfNzGRqUQCYUhaGMc CsRQt+xMWPiBJXl7PzoT0zk2aEczpXDX41LrG3Smk9TQmoEfWq6/twdH8PG8//pc6Zfm0a2Hyc8a xeVIdHkx39+BijzHv2c44Sd0qBLTzh/EBtUTpCGRYJldr0GdbJ3lSe0IVnmmAasS/y+ofgEAAP// AwBQSwECLQAUAAYACAAAACEAtoM4kv4AAADhAQAAEwAAAAAAAAAAAAAAAAAAAAAAW0NvbnRlbnRf VHlwZXNdLnhtbFBLAQItABQABgAIAAAAIQA4/SH/1gAAAJQBAAALAAAAAAAAAAAAAAAAAC8BAABf cmVscy8ucmVsc1BLAQItABQABgAIAAAAIQC7Bepq9gEAAM4DAAAOAAAAAAAAAAAAAAAAAC4CAABk cnMvZTJvRG9jLnhtbFBLAQItABQABgAIAAAAIQCgZdsM3QAAAAkBAAAPAAAAAAAAAAAAAAAAAFAE AABkcnMvZG93bnJldi54bWxQSwUGAAAAAAQABADzAAAAWgUAAAAA " filled="f" stroked="f">
                <v:textbox>
                  <w:txbxContent>
                    <w:sdt>
                      <w:sdtPr>
                        <w:rPr>
                          <w:lang w:val="en-US"/>
                        </w:rPr>
                        <w:alias w:val="Titel"/>
                        <w:tag w:val=""/>
                        <w:id w:val="-543987575"/>
                        <w:placeholder>
                          <w:docPart w:val="1A13C242327D4350BF0EE7A831899360"/>
                        </w:placeholder>
                        <w:dataBinding w:prefixMappings="xmlns:ns0='http://purl.org/dc/elements/1.1/' xmlns:ns1='http://schemas.openxmlformats.org/package/2006/metadata/core-properties' " w:xpath="/ns1:coreProperties[1]/ns0:title[1]" w:storeItemID="{6C3C8BC8-F283-45AE-878A-BAB7291924A1}"/>
                        <w:text/>
                      </w:sdtPr>
                      <w:sdtEndPr/>
                      <w:sdtContent>
                        <w:p w14:paraId="77D9B784" w14:textId="77777777" w:rsidR="00A16A29" w:rsidRPr="00BA08C5" w:rsidRDefault="000C2243" w:rsidP="00F70E5B">
                          <w:pPr>
                            <w:pStyle w:val="Title"/>
                            <w:rPr>
                              <w:lang w:val="en-US"/>
                            </w:rPr>
                          </w:pPr>
                          <w:r>
                            <w:rPr>
                              <w:lang w:val="en-US"/>
                            </w:rPr>
                            <w:t xml:space="preserve">Webdesign</w:t>
                          </w:r>
                        </w:p>
                      </w:sdtContent>
                    </w:sdt>
                    <w:p w14:paraId="76624B65" w14:textId="77777777" w:rsidR="00A16A29" w:rsidRPr="00BA08C5" w:rsidRDefault="00AD795A" w:rsidP="00ED6833">
                      <w:pPr>
                        <w:spacing w:before="360"/>
                        <w:jc w:val="right"/>
                        <w:rPr>
                          <w:lang w:val="en-US"/>
                        </w:rPr>
                      </w:pPr>
                      <w:sdt>
                        <w:sdtPr>
                          <w:rPr>
                            <w:rFonts w:ascii="Trebuchet MS" w:eastAsiaTheme="minorEastAsia" w:hAnsi="Trebuchet MS"/>
                            <w:color w:val="FF6600"/>
                            <w:spacing w:val="15"/>
                            <w:sz w:val="44"/>
                            <w:lang w:val="en-US"/>
                          </w:rPr>
                          <w:alias w:val="Subject"/>
                          <w:tag w:val=""/>
                          <w:id w:val="-81608318"/>
                          <w:placeholder>
                            <w:docPart w:val="7D02534BE9F149A3ACDFD9AEC1CBC314"/>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rFonts w:ascii="Trebuchet MS" w:eastAsiaTheme="minorEastAsia" w:hAnsi="Trebuchet MS"/>
                              <w:color w:val="FF6600"/>
                              <w:spacing w:val="15"/>
                              <w:sz w:val="44"/>
                              <w:lang w:val="en-US"/>
                            </w:rPr>
                            <w:t xml:space="preserve">Basisteksten</w:t>
                          </w:r>
                        </w:sdtContent>
                      </w:sdt>
                    </w:p>
                  </w:txbxContent>
                </v:textbox>
                <w10:wrap type="square" anchorx="margin"/>
              </v:shape>
            </w:pict>
          </mc:Fallback>
        </mc:AlternateContent>
      </w:r>
      <w:r w:rsidR="00E05B8A">
        <w:br w:type="page"/>
      </w:r>
    </w:p>
    <w:p w14:paraId="60CBB02A" w14:textId="77777777" w:rsidR="00E05B8A" w:rsidRDefault="00E05B8A" w:rsidP="003F6F4A">
      <w:pPr>
        <w:pStyle w:val="Heading4"/>
        <w:sectPr w:rsidR="00E05B8A" w:rsidSect="00393998">
          <w:pgSz w:w="11906" w:h="16838"/>
          <w:pgMar w:top="1134" w:right="1134" w:bottom="1134" w:left="1134" w:header="709" w:footer="709" w:gutter="737"/>
          <w:cols w:space="708"/>
          <w:docGrid w:linePitch="360"/>
        </w:sectPr>
      </w:pPr>
    </w:p>
    <w:p w14:paraId="01322044" w14:textId="77777777" w:rsidR="00392882" w:rsidRDefault="00A73D33" w:rsidP="00392882">
      <w:pPr>
        <w:spacing w:after="0"/>
        <w:jc w:val="center"/>
        <w:rPr>
          <w:b/>
          <w:sz w:val="60"/>
          <w:szCs w:val="60"/>
          <w:lang w:val="en-US"/>
        </w:rPr>
      </w:pPr>
      <w:r>
        <w:lastRenderedPageBreak/>
        <w:br w:type="page"/>
      </w:r>
    </w:p>
    <w:p w14:paraId="7B0C7E7B" w14:textId="77777777" w:rsidR="00B64586" w:rsidRDefault="00B64586" w:rsidP="00392882">
      <w:pPr>
        <w:spacing w:after="0"/>
        <w:jc w:val="center"/>
        <w:rPr>
          <w:b/>
          <w:sz w:val="24"/>
          <w:szCs w:val="60"/>
          <w:lang w:val="en-US"/>
        </w:rPr>
        <w:sectPr w:rsidR="00B64586" w:rsidSect="00393998">
          <w:headerReference w:type="even" r:id="rId13"/>
          <w:headerReference w:type="default" r:id="rId14"/>
          <w:footerReference w:type="even" r:id="rId15"/>
          <w:footerReference w:type="default" r:id="rId16"/>
          <w:pgSz w:w="11906" w:h="16838" w:code="9"/>
          <w:pgMar w:top="1134" w:right="1134" w:bottom="1134" w:left="1134" w:header="567" w:footer="816" w:gutter="737"/>
          <w:cols w:space="708"/>
          <w:docGrid w:linePitch="360"/>
        </w:sectPr>
      </w:pPr>
    </w:p>
    <w:p w14:paraId="295D3437" w14:textId="77777777" w:rsidR="00392882" w:rsidRDefault="00B64586" w:rsidP="00B64586">
      <w:pPr>
        <w:tabs>
          <w:tab w:val="left" w:pos="2992"/>
        </w:tabs>
        <w:spacing w:after="0"/>
        <w:rPr>
          <w:b/>
          <w:sz w:val="60"/>
          <w:szCs w:val="60"/>
          <w:lang w:val="en-US"/>
        </w:rPr>
      </w:pPr>
      <w:r>
        <w:rPr>
          <w:b/>
          <w:sz w:val="60"/>
          <w:szCs w:val="60"/>
          <w:lang w:val="en-US"/>
        </w:rPr>
        <w:tab/>
      </w:r>
    </w:p>
    <w:p w14:paraId="77A8E6D6" w14:textId="77777777" w:rsidR="00392882" w:rsidRDefault="00392882" w:rsidP="00392882">
      <w:pPr>
        <w:spacing w:after="0"/>
        <w:jc w:val="center"/>
        <w:rPr>
          <w:b/>
          <w:sz w:val="60"/>
          <w:szCs w:val="60"/>
          <w:lang w:val="en-US"/>
        </w:rPr>
      </w:pPr>
    </w:p>
    <w:p w14:paraId="25AC9D2D" w14:textId="77777777" w:rsidR="00392882" w:rsidRDefault="00392882" w:rsidP="00392882">
      <w:pPr>
        <w:spacing w:after="0"/>
        <w:jc w:val="center"/>
        <w:rPr>
          <w:b/>
          <w:sz w:val="60"/>
          <w:szCs w:val="60"/>
          <w:lang w:val="en-US"/>
        </w:rPr>
      </w:pPr>
    </w:p>
    <w:p w14:paraId="6A167D85" w14:textId="77777777" w:rsidR="007F2A9B" w:rsidRDefault="007F2A9B" w:rsidP="00392882">
      <w:pPr>
        <w:spacing w:after="0"/>
        <w:jc w:val="center"/>
        <w:rPr>
          <w:b/>
          <w:sz w:val="60"/>
          <w:szCs w:val="60"/>
          <w:lang w:val="en-US"/>
        </w:rPr>
      </w:pPr>
    </w:p>
    <w:p w14:paraId="7BDA3DAA" w14:textId="77777777" w:rsidR="007F2A9B" w:rsidRDefault="007F2A9B" w:rsidP="00392882">
      <w:pPr>
        <w:spacing w:after="0"/>
        <w:jc w:val="center"/>
        <w:rPr>
          <w:b/>
          <w:sz w:val="60"/>
          <w:szCs w:val="60"/>
          <w:lang w:val="en-US"/>
        </w:rPr>
      </w:pPr>
    </w:p>
    <w:p w14:paraId="7E7CA79A" w14:textId="77777777" w:rsidR="007F2A9B" w:rsidRDefault="007F2A9B" w:rsidP="00392882">
      <w:pPr>
        <w:spacing w:after="0"/>
        <w:jc w:val="center"/>
        <w:rPr>
          <w:b/>
          <w:sz w:val="60"/>
          <w:szCs w:val="60"/>
          <w:lang w:val="en-US"/>
        </w:rPr>
      </w:pPr>
    </w:p>
    <w:sdt>
      <w:sdtPr>
        <w:rPr>
          <w:rStyle w:val="TitleChar"/>
          <w:color w:val="auto"/>
        </w:rPr>
        <w:alias w:val="Titel"/>
        <w:tag w:val=""/>
        <w:id w:val="-1791660942"/>
        <w:placeholder>
          <w:docPart w:val="1EAF0EA2466A49F4B62D2F44AE2CA51A"/>
        </w:placeholder>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0F36C119" w14:textId="77777777" w:rsidR="00392882" w:rsidRPr="007F2A9B" w:rsidRDefault="000C2243" w:rsidP="00392882">
          <w:pPr>
            <w:spacing w:after="0"/>
            <w:jc w:val="center"/>
            <w:rPr>
              <w:rStyle w:val="TitleChar"/>
              <w:color w:val="auto"/>
            </w:rPr>
          </w:pPr>
          <w:r>
            <w:rPr>
              <w:rStyle w:val="TitleChar"/>
              <w:color w:val="auto"/>
            </w:rPr>
            <w:t xml:space="preserve">Webdesign</w:t>
          </w:r>
        </w:p>
      </w:sdtContent>
    </w:sdt>
    <w:sdt>
      <w:sdtPr>
        <w:rPr>
          <w:rStyle w:val="TitleChar"/>
          <w:rFonts w:eastAsiaTheme="minorEastAsia" w:cstheme="minorBidi"/>
          <w:b w:val="0"/>
          <w:color w:val="auto"/>
          <w:spacing w:val="15"/>
          <w:kern w:val="0"/>
          <w:sz w:val="40"/>
          <w:szCs w:val="22"/>
        </w:rPr>
        <w:alias w:val="Subject"/>
        <w:tag w:val=""/>
        <w:id w:val="229971973"/>
        <w:placeholder>
          <w:docPart w:val="27CFA8A6B6874790A302979BD2385859"/>
        </w:placeholder>
        <w:dataBinding w:prefixMappings="xmlns:ns0='http://purl.org/dc/elements/1.1/' xmlns:ns1='http://schemas.openxmlformats.org/package/2006/metadata/core-properties' " w:xpath="/ns1:coreProperties[1]/ns0:subject[1]" w:storeItemID="{6C3C8BC8-F283-45AE-878A-BAB7291924A1}"/>
        <w:text/>
      </w:sdtPr>
      <w:sdtEndPr>
        <w:rPr>
          <w:rStyle w:val="TitleChar"/>
        </w:rPr>
      </w:sdtEndPr>
      <w:sdtContent>
        <w:p w14:paraId="429AA330" w14:textId="77777777" w:rsidR="00EF164C" w:rsidRPr="007F2A9B" w:rsidRDefault="000C2243" w:rsidP="00BA08C5">
          <w:pPr>
            <w:pStyle w:val="Subtitle"/>
            <w:spacing w:before="360"/>
            <w:jc w:val="center"/>
            <w:rPr>
              <w:rStyle w:val="TitleChar"/>
              <w:rFonts w:eastAsiaTheme="minorEastAsia" w:cstheme="minorBidi"/>
              <w:b w:val="0"/>
              <w:color w:val="FF6600"/>
              <w:spacing w:val="15"/>
              <w:kern w:val="0"/>
              <w:sz w:val="40"/>
              <w:szCs w:val="22"/>
            </w:rPr>
          </w:pPr>
          <w:r>
            <w:rPr>
              <w:rStyle w:val="TitleChar"/>
              <w:rFonts w:eastAsiaTheme="minorEastAsia" w:cstheme="minorBidi"/>
              <w:b w:val="0"/>
              <w:color w:val="auto"/>
              <w:spacing w:val="15"/>
              <w:kern w:val="0"/>
              <w:sz w:val="40"/>
              <w:szCs w:val="22"/>
            </w:rPr>
            <w:t xml:space="preserve">Base text</w:t>
          </w:r>
        </w:p>
      </w:sdtContent>
    </w:sdt>
    <w:p w14:paraId="417350BD" w14:textId="77777777" w:rsidR="00392882" w:rsidRPr="007F2A9B" w:rsidRDefault="00392882" w:rsidP="00392882">
      <w:pPr>
        <w:spacing w:after="0" w:line="240" w:lineRule="auto"/>
        <w:jc w:val="center"/>
        <w:rPr>
          <w:sz w:val="48"/>
          <w:szCs w:val="50"/>
        </w:rPr>
      </w:pPr>
    </w:p>
    <w:p w14:paraId="7FED3680" w14:textId="77777777" w:rsidR="00392882" w:rsidRPr="007F2A9B" w:rsidRDefault="00392882" w:rsidP="00392882">
      <w:pPr>
        <w:spacing w:after="0" w:line="240" w:lineRule="auto"/>
        <w:jc w:val="center"/>
      </w:pPr>
    </w:p>
    <w:p w14:paraId="4A50D685" w14:textId="77777777" w:rsidR="00392882" w:rsidRPr="007F2A9B" w:rsidRDefault="00392882" w:rsidP="00392882">
      <w:pPr>
        <w:spacing w:after="0" w:line="240" w:lineRule="auto"/>
        <w:jc w:val="center"/>
      </w:pPr>
    </w:p>
    <w:p w14:paraId="1A427646" w14:textId="77777777" w:rsidR="00392882" w:rsidRPr="007F2A9B" w:rsidRDefault="00392882" w:rsidP="00392882">
      <w:pPr>
        <w:spacing w:after="0" w:line="240" w:lineRule="auto"/>
        <w:jc w:val="center"/>
      </w:pPr>
    </w:p>
    <w:p w14:paraId="02C019A0" w14:textId="77777777" w:rsidR="00392882" w:rsidRPr="007F2A9B" w:rsidRDefault="00392882" w:rsidP="00392882">
      <w:pPr>
        <w:spacing w:after="0" w:line="240" w:lineRule="auto"/>
        <w:jc w:val="center"/>
      </w:pPr>
    </w:p>
    <w:p w14:paraId="1EA3B976" w14:textId="77777777" w:rsidR="00392882" w:rsidRPr="007F2A9B" w:rsidRDefault="00392882" w:rsidP="00392882">
      <w:pPr>
        <w:spacing w:after="0" w:line="240" w:lineRule="auto"/>
        <w:jc w:val="center"/>
      </w:pPr>
    </w:p>
    <w:p w14:paraId="0A0EAF67" w14:textId="77777777" w:rsidR="00392882" w:rsidRPr="007F2A9B" w:rsidRDefault="00392882" w:rsidP="00392882">
      <w:pPr>
        <w:spacing w:after="0" w:line="240" w:lineRule="auto"/>
        <w:jc w:val="center"/>
      </w:pPr>
    </w:p>
    <w:p w14:paraId="706BAA21" w14:textId="77777777" w:rsidR="00392882" w:rsidRPr="007F2A9B" w:rsidRDefault="00392882" w:rsidP="00392882">
      <w:pPr>
        <w:spacing w:after="0" w:line="240" w:lineRule="auto"/>
        <w:jc w:val="center"/>
      </w:pPr>
    </w:p>
    <w:p w14:paraId="6D6A982A" w14:textId="77777777" w:rsidR="00392882" w:rsidRPr="007F2A9B" w:rsidRDefault="00392882" w:rsidP="00392882">
      <w:pPr>
        <w:spacing w:after="0" w:line="240" w:lineRule="auto"/>
        <w:jc w:val="center"/>
      </w:pPr>
    </w:p>
    <w:p w14:paraId="2D5C7DEB" w14:textId="77777777" w:rsidR="00392882" w:rsidRPr="007F2A9B" w:rsidRDefault="00392882" w:rsidP="00392882">
      <w:pPr>
        <w:spacing w:after="0" w:line="240" w:lineRule="auto"/>
        <w:jc w:val="center"/>
      </w:pPr>
    </w:p>
    <w:p w14:paraId="5057612F" w14:textId="77777777" w:rsidR="00392882" w:rsidRPr="007F2A9B" w:rsidRDefault="00392882" w:rsidP="00392882">
      <w:pPr>
        <w:spacing w:after="0" w:line="240" w:lineRule="auto"/>
        <w:jc w:val="center"/>
      </w:pPr>
    </w:p>
    <w:p w14:paraId="4338267C" w14:textId="77777777" w:rsidR="00392882" w:rsidRPr="007F2A9B" w:rsidRDefault="00392882" w:rsidP="00392882">
      <w:pPr>
        <w:spacing w:after="0" w:line="240" w:lineRule="auto"/>
        <w:jc w:val="center"/>
      </w:pPr>
    </w:p>
    <w:p w14:paraId="5C2937CA" w14:textId="77777777" w:rsidR="00392882" w:rsidRPr="007F2A9B" w:rsidRDefault="00392882" w:rsidP="00392882">
      <w:pPr>
        <w:spacing w:after="0" w:line="240" w:lineRule="auto"/>
        <w:jc w:val="center"/>
      </w:pPr>
    </w:p>
    <w:p w14:paraId="344E2AEF" w14:textId="77777777" w:rsidR="00392882" w:rsidRPr="007F2A9B" w:rsidRDefault="00392882" w:rsidP="00392882">
      <w:pPr>
        <w:spacing w:after="0" w:line="240" w:lineRule="auto"/>
        <w:jc w:val="center"/>
      </w:pPr>
    </w:p>
    <w:p w14:paraId="35D1D18A" w14:textId="77777777" w:rsidR="00392882" w:rsidRPr="007F2A9B" w:rsidRDefault="00392882" w:rsidP="00392882">
      <w:pPr>
        <w:spacing w:after="0" w:line="240" w:lineRule="auto"/>
        <w:jc w:val="center"/>
      </w:pPr>
    </w:p>
    <w:p w14:paraId="4D60763F" w14:textId="77777777" w:rsidR="00392882" w:rsidRPr="007F2A9B" w:rsidRDefault="00392882" w:rsidP="00392882">
      <w:pPr>
        <w:spacing w:after="0" w:line="240" w:lineRule="auto"/>
        <w:jc w:val="center"/>
      </w:pPr>
    </w:p>
    <w:p w14:paraId="08A523EF" w14:textId="77777777" w:rsidR="00392882" w:rsidRPr="007F2A9B" w:rsidRDefault="00392882" w:rsidP="00392882">
      <w:pPr>
        <w:spacing w:after="0" w:line="240" w:lineRule="auto"/>
        <w:jc w:val="center"/>
      </w:pPr>
    </w:p>
    <w:p w14:paraId="42604185" w14:textId="77777777" w:rsidR="00392882" w:rsidRPr="007F2A9B" w:rsidRDefault="00392882" w:rsidP="00392882">
      <w:pPr>
        <w:spacing w:after="0" w:line="240" w:lineRule="auto"/>
        <w:jc w:val="center"/>
      </w:pPr>
    </w:p>
    <w:p w14:paraId="01BE5FEA" w14:textId="77777777" w:rsidR="00392882" w:rsidRPr="007F2A9B" w:rsidRDefault="00392882" w:rsidP="00392882">
      <w:pPr>
        <w:spacing w:after="0" w:line="240" w:lineRule="auto"/>
        <w:jc w:val="center"/>
        <w:rPr>
          <w:b/>
        </w:rPr>
      </w:pPr>
    </w:p>
    <w:p w14:paraId="7F724A41" w14:textId="77777777" w:rsidR="00392882" w:rsidRPr="007F2A9B" w:rsidRDefault="00392882" w:rsidP="00392882">
      <w:pPr>
        <w:spacing w:after="0" w:line="240" w:lineRule="auto"/>
      </w:pPr>
    </w:p>
    <w:p w14:paraId="5E978CEF" w14:textId="77777777" w:rsidR="00392882" w:rsidRPr="007F2A9B" w:rsidRDefault="00392882" w:rsidP="00392882">
      <w:pPr>
        <w:spacing w:after="0" w:line="240" w:lineRule="auto"/>
      </w:pPr>
    </w:p>
    <w:p w14:paraId="77069E30" w14:textId="77777777" w:rsidR="00392882" w:rsidRPr="007F2A9B" w:rsidRDefault="00392882" w:rsidP="00392882">
      <w:pPr>
        <w:spacing w:after="0" w:line="240" w:lineRule="auto"/>
      </w:pPr>
    </w:p>
    <w:p w14:paraId="53EF90D2" w14:textId="77777777" w:rsidR="00392882" w:rsidRPr="007F2A9B" w:rsidRDefault="00392882" w:rsidP="00392882">
      <w:pPr>
        <w:spacing w:after="0" w:line="240" w:lineRule="auto"/>
      </w:pPr>
    </w:p>
    <w:p w14:paraId="2893AC05" w14:textId="77777777" w:rsidR="00392882" w:rsidRPr="007F2A9B" w:rsidRDefault="00392882" w:rsidP="00392882">
      <w:pPr>
        <w:spacing w:after="0" w:line="240" w:lineRule="auto"/>
      </w:pPr>
    </w:p>
    <w:p w14:paraId="443B0C97" w14:textId="77777777" w:rsidR="00EF164C" w:rsidRPr="007F2A9B" w:rsidRDefault="00EF164C" w:rsidP="00392882">
      <w:pPr>
        <w:spacing w:after="0" w:line="240" w:lineRule="auto"/>
      </w:pPr>
    </w:p>
    <w:p w14:paraId="285ECF5A" w14:textId="77777777" w:rsidR="00392882" w:rsidRPr="007F2A9B" w:rsidRDefault="00392882" w:rsidP="00392882">
      <w:pPr>
        <w:spacing w:after="0" w:line="240" w:lineRule="auto"/>
      </w:pPr>
    </w:p>
    <w:p w14:paraId="58458902" w14:textId="77777777" w:rsidR="00392882" w:rsidRPr="007F2A9B" w:rsidRDefault="00392882" w:rsidP="00392882">
      <w:pPr>
        <w:spacing w:after="0" w:line="240" w:lineRule="auto"/>
      </w:pPr>
    </w:p>
    <w:p w14:paraId="7EA5FF58" w14:textId="77777777" w:rsidR="00B41E05" w:rsidRPr="007F2A9B" w:rsidRDefault="00B41E05" w:rsidP="00392882">
      <w:pPr>
        <w:spacing w:after="0" w:line="240" w:lineRule="auto"/>
        <w:jc w:val="center"/>
        <w:rPr>
          <w:sz w:val="32"/>
        </w:rPr>
      </w:pPr>
    </w:p>
    <w:p w14:paraId="4141C935" w14:textId="77777777" w:rsidR="00C53B3A" w:rsidRPr="007F2A9B" w:rsidRDefault="00C53B3A" w:rsidP="00392882">
      <w:pPr>
        <w:spacing w:after="0" w:line="240" w:lineRule="auto"/>
        <w:jc w:val="center"/>
        <w:rPr>
          <w:color w:val="97C93D"/>
          <w:sz w:val="32"/>
        </w:rPr>
      </w:pPr>
    </w:p>
    <w:p w14:paraId="13D0C202" w14:textId="77777777" w:rsidR="00392882" w:rsidRPr="007F2A9B" w:rsidRDefault="00392882" w:rsidP="00392882">
      <w:pPr>
        <w:spacing w:after="0" w:line="240" w:lineRule="auto"/>
      </w:pPr>
    </w:p>
    <w:p w14:paraId="4AAF92B4" w14:textId="77777777" w:rsidR="00392882" w:rsidRPr="007F2A9B" w:rsidRDefault="00392882" w:rsidP="00392882">
      <w:pPr>
        <w:spacing w:after="0" w:line="240" w:lineRule="auto"/>
      </w:pPr>
    </w:p>
    <w:p w14:paraId="4C9BE446" w14:textId="77777777" w:rsidR="00392882" w:rsidRPr="007F2A9B" w:rsidRDefault="00392882" w:rsidP="00392882">
      <w:pPr>
        <w:spacing w:after="0" w:line="240" w:lineRule="auto"/>
      </w:pPr>
    </w:p>
    <w:p w14:paraId="139125F4" w14:textId="77777777" w:rsidR="00392882" w:rsidRPr="007F2A9B" w:rsidRDefault="00392882" w:rsidP="00392882">
      <w:pPr>
        <w:spacing w:after="0" w:line="240" w:lineRule="auto"/>
      </w:pPr>
    </w:p>
    <w:p w14:paraId="4269B0EC" w14:textId="77777777" w:rsidR="00392882" w:rsidRPr="007F2A9B" w:rsidRDefault="00392882" w:rsidP="00392882">
      <w:pPr>
        <w:spacing w:after="0" w:line="240" w:lineRule="auto"/>
      </w:pPr>
    </w:p>
    <w:p w14:paraId="6BB518CF" w14:textId="77777777" w:rsidR="00392882" w:rsidRPr="007F2A9B" w:rsidRDefault="00392882" w:rsidP="00392882">
      <w:pPr>
        <w:spacing w:after="0" w:line="240" w:lineRule="auto"/>
      </w:pPr>
    </w:p>
    <w:p w14:paraId="1D85BD8E" w14:textId="77777777" w:rsidR="00392882" w:rsidRPr="007F2A9B" w:rsidRDefault="00392882" w:rsidP="00392882">
      <w:pPr>
        <w:spacing w:after="0" w:line="240" w:lineRule="auto"/>
      </w:pPr>
    </w:p>
    <w:p w14:paraId="2EC5A9E8" w14:textId="77777777" w:rsidR="00392882" w:rsidRPr="007F2A9B" w:rsidRDefault="00392882" w:rsidP="00392882">
      <w:pPr>
        <w:spacing w:after="0" w:line="240" w:lineRule="auto"/>
      </w:pPr>
    </w:p>
    <w:p w14:paraId="70140165" w14:textId="77777777" w:rsidR="00392882" w:rsidRPr="007F2A9B" w:rsidRDefault="00392882" w:rsidP="00392882">
      <w:pPr>
        <w:spacing w:after="0" w:line="240" w:lineRule="auto"/>
      </w:pPr>
    </w:p>
    <w:p w14:paraId="4A8670E8" w14:textId="77777777" w:rsidR="00392882" w:rsidRPr="007F2A9B" w:rsidRDefault="00392882" w:rsidP="00392882">
      <w:pPr>
        <w:spacing w:after="0" w:line="240" w:lineRule="auto"/>
      </w:pPr>
    </w:p>
    <w:p w14:paraId="22A65FCE" w14:textId="77777777" w:rsidR="00392882" w:rsidRPr="007F2A9B" w:rsidRDefault="00392882" w:rsidP="00392882">
      <w:pPr>
        <w:spacing w:after="0" w:line="240" w:lineRule="auto"/>
      </w:pPr>
    </w:p>
    <w:p w14:paraId="63B62E69" w14:textId="77777777" w:rsidR="00392882" w:rsidRPr="007F2A9B" w:rsidRDefault="00392882" w:rsidP="00392882">
      <w:pPr>
        <w:spacing w:after="0" w:line="240" w:lineRule="auto"/>
      </w:pPr>
    </w:p>
    <w:p w14:paraId="5F1F6469" w14:textId="77777777" w:rsidR="00392882" w:rsidRPr="007F2A9B" w:rsidRDefault="00392882" w:rsidP="00392882">
      <w:pPr>
        <w:spacing w:after="0" w:line="240" w:lineRule="auto"/>
      </w:pPr>
    </w:p>
    <w:p w14:paraId="525BEA0F" w14:textId="77777777" w:rsidR="00392882" w:rsidRPr="007F2A9B" w:rsidRDefault="00392882" w:rsidP="00392882">
      <w:pPr>
        <w:spacing w:after="0" w:line="240" w:lineRule="auto"/>
      </w:pPr>
    </w:p>
    <w:p w14:paraId="2B2F1A17" w14:textId="77777777" w:rsidR="00392882" w:rsidRPr="007F2A9B" w:rsidRDefault="00392882" w:rsidP="00392882">
      <w:pPr>
        <w:spacing w:after="0" w:line="240" w:lineRule="auto"/>
      </w:pPr>
    </w:p>
    <w:p w14:paraId="4908B9A0" w14:textId="77777777" w:rsidR="00392882" w:rsidRPr="007F2A9B" w:rsidRDefault="00392882" w:rsidP="00392882">
      <w:pPr>
        <w:spacing w:after="0" w:line="240" w:lineRule="auto"/>
      </w:pPr>
    </w:p>
    <w:p w14:paraId="6EC5FDB9" w14:textId="77777777" w:rsidR="00392882" w:rsidRPr="007F2A9B" w:rsidRDefault="00392882" w:rsidP="00392882">
      <w:pPr>
        <w:spacing w:after="0" w:line="240" w:lineRule="auto"/>
      </w:pPr>
    </w:p>
    <w:p w14:paraId="3CA390CD" w14:textId="77777777" w:rsidR="00392882" w:rsidRPr="007F2A9B" w:rsidRDefault="00392882" w:rsidP="00392882">
      <w:pPr>
        <w:spacing w:after="0" w:line="240" w:lineRule="auto"/>
      </w:pPr>
    </w:p>
    <w:p w14:paraId="69F6E635" w14:textId="77777777" w:rsidR="00392882" w:rsidRPr="007F2A9B" w:rsidRDefault="00392882" w:rsidP="00392882">
      <w:pPr>
        <w:spacing w:after="0" w:line="240" w:lineRule="auto"/>
      </w:pPr>
    </w:p>
    <w:p w14:paraId="3FEA6202" w14:textId="77777777" w:rsidR="00392882" w:rsidRPr="007F2A9B" w:rsidRDefault="00392882" w:rsidP="00392882">
      <w:pPr>
        <w:spacing w:after="0" w:line="240" w:lineRule="auto"/>
      </w:pPr>
    </w:p>
    <w:p w14:paraId="1DBED001" w14:textId="77777777" w:rsidR="00392882" w:rsidRPr="007F2A9B" w:rsidRDefault="00392882" w:rsidP="00392882">
      <w:pPr>
        <w:spacing w:after="0" w:line="240" w:lineRule="auto"/>
      </w:pPr>
    </w:p>
    <w:p w14:paraId="3C3E71B5" w14:textId="77777777" w:rsidR="00392882" w:rsidRPr="007F2A9B" w:rsidRDefault="00392882" w:rsidP="00392882">
      <w:pPr>
        <w:spacing w:after="0" w:line="240" w:lineRule="auto"/>
      </w:pPr>
    </w:p>
    <w:p w14:paraId="429D0133" w14:textId="77777777" w:rsidR="00392882" w:rsidRPr="007F2A9B" w:rsidRDefault="00392882" w:rsidP="00392882">
      <w:pPr>
        <w:spacing w:after="0" w:line="240" w:lineRule="auto"/>
      </w:pPr>
    </w:p>
    <w:p w14:paraId="1C43D034" w14:textId="77777777" w:rsidR="00392882" w:rsidRPr="007F2A9B" w:rsidRDefault="00392882" w:rsidP="00392882">
      <w:pPr>
        <w:spacing w:after="0" w:line="240" w:lineRule="auto"/>
      </w:pPr>
    </w:p>
    <w:p w14:paraId="70972A16" w14:textId="77777777" w:rsidR="00392882" w:rsidRPr="007F2A9B" w:rsidRDefault="00392882" w:rsidP="00392882">
      <w:pPr>
        <w:spacing w:after="0" w:line="240" w:lineRule="auto"/>
      </w:pPr>
    </w:p>
    <w:p w14:paraId="72368DF8" w14:textId="77777777" w:rsidR="007F2A9B" w:rsidRDefault="007F2A9B" w:rsidP="00392882">
      <w:pPr>
        <w:spacing w:after="0" w:line="240" w:lineRule="auto"/>
        <w:rPr>
          <w:b/>
        </w:rPr>
      </w:pPr>
    </w:p>
    <w:p w14:paraId="31F1463A" w14:textId="77777777" w:rsidR="007F2A9B" w:rsidRDefault="007F2A9B" w:rsidP="00392882">
      <w:pPr>
        <w:spacing w:after="0" w:line="240" w:lineRule="auto"/>
        <w:rPr>
          <w:b/>
        </w:rPr>
      </w:pPr>
    </w:p>
    <w:p w14:paraId="101FDE8A" w14:textId="77777777" w:rsidR="007F2A9B" w:rsidRDefault="007F2A9B" w:rsidP="00392882">
      <w:pPr>
        <w:spacing w:after="0" w:line="240" w:lineRule="auto"/>
        <w:rPr>
          <w:b/>
        </w:rPr>
      </w:pPr>
    </w:p>
    <w:p w14:paraId="31A901D7" w14:textId="77777777" w:rsidR="00392882" w:rsidRPr="00783A84" w:rsidRDefault="00392882" w:rsidP="00392882">
      <w:pPr>
        <w:spacing w:after="0" w:line="240" w:lineRule="auto"/>
        <w:rPr>
          <w:b/>
        </w:rPr>
      </w:pPr>
      <w:r w:rsidRPr="00783A84">
        <w:rPr>
          <w:b/>
        </w:rPr>
        <w:t xml:space="preserve">Colophon</w:t>
      </w:r>
    </w:p>
    <w:p w14:paraId="3BB8674D" w14:textId="77777777" w:rsidR="00223B24" w:rsidRDefault="00392882" w:rsidP="00C53B3A">
      <w:pPr>
        <w:spacing w:after="0" w:line="240" w:lineRule="auto"/>
      </w:pPr>
      <w:r w:rsidRPr="00783A84">
        <w:t xml:space="preserve">This is a publication by </w:t>
      </w:r>
    </w:p>
    <w:p w14:paraId="2C5FD8C7" w14:textId="77777777" w:rsidR="00392882" w:rsidRPr="00421312" w:rsidRDefault="007F2A9B" w:rsidP="00C53B3A">
      <w:pPr>
        <w:spacing w:after="0" w:line="240" w:lineRule="auto"/>
      </w:pPr>
      <w:r>
        <w:t xml:space="preserve">CEDIMED</w:t>
      </w:r>
      <w:r w:rsidR="00743BF1">
        <w:t xml:space="preserve"> Brussel</w:t>
      </w:r>
    </w:p>
    <w:p w14:paraId="740C2208" w14:textId="77777777" w:rsidR="00392882" w:rsidRPr="00421312" w:rsidRDefault="00392882" w:rsidP="00392882">
      <w:pPr>
        <w:spacing w:after="0" w:line="240" w:lineRule="auto"/>
      </w:pPr>
    </w:p>
    <w:p w14:paraId="108281A6" w14:textId="77777777" w:rsidR="00392882" w:rsidRPr="00421312" w:rsidRDefault="003B7240" w:rsidP="00392882">
      <w:pPr>
        <w:spacing w:after="0" w:line="240" w:lineRule="auto"/>
      </w:pPr>
      <w:r w:rsidRPr="00421312">
        <w:t xml:space="preserve">Laarbeeklaan 10</w:t>
      </w:r>
      <w:r w:rsidR="007F2A9B">
        <w:t xml:space="preserve">1</w:t>
      </w:r>
      <w:r w:rsidR="00421312" w:rsidRPr="00421312">
        <w:t xml:space="preserve">, 1090 Jette (B</w:t>
      </w:r>
      <w:r w:rsidR="00421312">
        <w:t xml:space="preserve">russel)</w:t>
      </w:r>
    </w:p>
    <w:p w14:paraId="79B470C7" w14:textId="77777777" w:rsidR="00392882" w:rsidRPr="00216F18" w:rsidRDefault="00392882" w:rsidP="00392882">
      <w:pPr>
        <w:spacing w:after="0" w:line="240" w:lineRule="auto"/>
        <w:rPr>
          <w:lang w:val="fr-BE"/>
        </w:rPr>
      </w:pPr>
      <w:r w:rsidRPr="00216F18">
        <w:rPr>
          <w:lang w:val="fr-BE"/>
        </w:rPr>
        <w:t xml:space="preserve">www</w:t>
      </w:r>
      <w:r w:rsidR="00C53B3A" w:rsidRPr="00216F18">
        <w:rPr>
          <w:lang w:val="fr-BE"/>
        </w:rPr>
        <w:t xml:space="preserve">.</w:t>
      </w:r>
      <w:r w:rsidR="007F2A9B" w:rsidRPr="00216F18">
        <w:rPr>
          <w:lang w:val="fr-BE"/>
        </w:rPr>
        <w:t xml:space="preserve">cedimed.brussels</w:t>
      </w:r>
    </w:p>
    <w:p w14:paraId="1A577A55" w14:textId="77777777" w:rsidR="00392882" w:rsidRPr="00216F18" w:rsidRDefault="00392882" w:rsidP="00392882">
      <w:pPr>
        <w:spacing w:after="0" w:line="240" w:lineRule="auto"/>
        <w:rPr>
          <w:lang w:val="fr-BE"/>
        </w:rPr>
      </w:pPr>
    </w:p>
    <w:p w14:paraId="28FCC20F" w14:textId="77777777" w:rsidR="00F26DB4" w:rsidRPr="00216F18" w:rsidRDefault="00F26DB4" w:rsidP="00392882">
      <w:pPr>
        <w:spacing w:after="0" w:line="240" w:lineRule="auto"/>
        <w:rPr>
          <w:lang w:val="fr-BE"/>
        </w:rPr>
      </w:pPr>
      <w:r w:rsidRPr="00216F18">
        <w:rPr>
          <w:lang w:val="fr-BE"/>
        </w:rPr>
        <w:t xml:space="preserve">© 20</w:t>
      </w:r>
      <w:r w:rsidR="00BA08C5" w:rsidRPr="00216F18">
        <w:rPr>
          <w:lang w:val="fr-BE"/>
        </w:rPr>
        <w:t xml:space="preserve">2</w:t>
      </w:r>
      <w:r w:rsidR="007F2A9B" w:rsidRPr="00216F18">
        <w:rPr>
          <w:lang w:val="fr-BE"/>
        </w:rPr>
        <w:t xml:space="preserve">4</w:t>
      </w:r>
      <w:r w:rsidRPr="00216F18">
        <w:rPr>
          <w:lang w:val="fr-BE"/>
        </w:rPr>
        <w:t xml:space="preserve">, </w:t>
      </w:r>
      <w:r w:rsidR="007F2A9B" w:rsidRPr="00216F18">
        <w:rPr>
          <w:lang w:val="fr-BE"/>
        </w:rPr>
        <w:t xml:space="preserve">CEDIMED</w:t>
      </w:r>
      <w:r w:rsidR="00743BF1" w:rsidRPr="00216F18">
        <w:rPr>
          <w:lang w:val="fr-BE"/>
        </w:rPr>
        <w:t xml:space="preserve"> Brussel</w:t>
      </w:r>
    </w:p>
    <w:p w14:paraId="03AD6F40" w14:textId="77777777" w:rsidR="00F26DB4" w:rsidRPr="00216F18" w:rsidRDefault="00F26DB4" w:rsidP="00392882">
      <w:pPr>
        <w:spacing w:after="0" w:line="240" w:lineRule="auto"/>
        <w:rPr>
          <w:lang w:val="fr-BE"/>
        </w:rPr>
      </w:pPr>
    </w:p>
    <w:p w14:paraId="2F91ADC3" w14:textId="77777777" w:rsidR="00392882" w:rsidRPr="00216F18" w:rsidRDefault="00781069" w:rsidP="00392882">
      <w:pPr>
        <w:spacing w:after="0" w:line="240" w:lineRule="auto"/>
        <w:rPr>
          <w:b/>
          <w:lang w:val="fr-BE"/>
        </w:rPr>
      </w:pPr>
      <w:r w:rsidRPr="00216F18">
        <w:rPr>
          <w:b/>
          <w:lang w:val="fr-BE"/>
        </w:rPr>
        <w:t xml:space="preserve">Author</w:t>
      </w:r>
      <w:r w:rsidR="0015223F" w:rsidRPr="00216F18">
        <w:rPr>
          <w:b/>
          <w:lang w:val="fr-BE"/>
        </w:rPr>
        <w:t xml:space="preserve">s</w:t>
      </w:r>
    </w:p>
    <w:p w14:paraId="02C3DE92" w14:textId="77777777" w:rsidR="00ED6833" w:rsidRPr="00216F18" w:rsidRDefault="00ED6833" w:rsidP="00392882">
      <w:pPr>
        <w:spacing w:after="0" w:line="240" w:lineRule="auto"/>
        <w:rPr>
          <w:lang w:val="fr-BE"/>
        </w:rPr>
      </w:pPr>
    </w:p>
    <w:p w14:paraId="2F3E3A84" w14:textId="77777777" w:rsidR="007F2A9B" w:rsidRPr="00216F18" w:rsidRDefault="007F2A9B" w:rsidP="00392882">
      <w:pPr>
        <w:spacing w:after="0" w:line="240" w:lineRule="auto"/>
        <w:rPr>
          <w:lang w:val="fr-BE"/>
        </w:rPr>
        <w:sectPr w:rsidR="007F2A9B" w:rsidRPr="00216F18" w:rsidSect="00393998">
          <w:pgSz w:w="11906" w:h="16838" w:code="9"/>
          <w:pgMar w:top="1134" w:right="1134" w:bottom="1134" w:left="1134" w:header="567" w:footer="816" w:gutter="737"/>
          <w:cols w:space="708"/>
          <w:docGrid w:linePitch="360"/>
        </w:sectPr>
      </w:pPr>
    </w:p>
    <w:bookmarkStart w:id="0" w:name="_Toc178170853" w:displacedByCustomXml="next"/>
    <w:sdt>
      <w:sdtPr>
        <w:rPr>
          <w:rFonts w:eastAsiaTheme="minorHAnsi" w:cstheme="minorBidi"/>
          <w:b w:val="0"/>
          <w:bCs w:val="0"/>
          <w:color w:val="187839"/>
          <w:sz w:val="22"/>
          <w:szCs w:val="22"/>
          <w:lang w:val="nl-NL"/>
        </w:rPr>
        <w:id w:val="418373229"/>
        <w:docPartObj>
          <w:docPartGallery w:val="Table of Contents"/>
          <w:docPartUnique/>
        </w:docPartObj>
      </w:sdtPr>
      <w:sdtEndPr>
        <w:rPr>
          <w:color w:val="auto"/>
        </w:rPr>
      </w:sdtEndPr>
      <w:sdtContent>
        <w:p w14:paraId="0157ABA2" w14:textId="77777777" w:rsidR="00850CE9" w:rsidRPr="00D72E33" w:rsidRDefault="00850CE9" w:rsidP="00D72E33">
          <w:pPr>
            <w:pStyle w:val="Heading1"/>
            <w:numPr>
              <w:ilvl w:val="0"/>
              <w:numId w:val="0"/>
            </w:numPr>
            <w:rPr>
              <w:rStyle w:val="Heading1Char"/>
              <w:b/>
            </w:rPr>
          </w:pPr>
          <w:r w:rsidRPr="00D72E33">
            <w:rPr>
              <w:rStyle w:val="Heading1Char"/>
              <w:b/>
            </w:rPr>
            <w:t xml:space="preserve">Contents</w:t>
          </w:r>
          <w:bookmarkEnd w:id="0"/>
        </w:p>
        <w:p w14:paraId="1B600985" w14:textId="77777777" w:rsidR="00C15838" w:rsidRPr="00C15838" w:rsidRDefault="00C15838" w:rsidP="00C15838">
          <w:pPr>
            <w:rPr>
              <w:lang w:val="nl-NL" w:eastAsia="nl-BE"/>
            </w:rPr>
          </w:pPr>
        </w:p>
        <w:p w14:paraId="795C004D" w14:textId="322A6A0A" w:rsidR="00E766C4" w:rsidRDefault="00E17FF4">
          <w:pPr>
            <w:pStyle w:val="TOC1"/>
            <w:tabs>
              <w:tab w:val="right" w:leader="dot" w:pos="8891"/>
            </w:tabs>
            <w:rPr>
              <w:rFonts w:asciiTheme="minorHAnsi" w:eastAsiaTheme="minorEastAsia" w:hAnsiTheme="minorHAnsi"/>
              <w:noProof/>
              <w:kern w:val="2"/>
              <w:sz w:val="24"/>
              <w:szCs w:val="24"/>
              <w:lang w:val="en-GB" w:eastAsia="en-GB"/>
              <w14:ligatures w14:val="standardContextual"/>
            </w:rPr>
          </w:pPr>
          <w:r/>
          <w:r>
            <w:instrText xml:space="preserve"/>
          </w:r>
          <w:r/>
          <w:hyperlink w:anchor="_Toc178170853" w:history="1">
            <w:r w:rsidR="00E766C4" w:rsidRPr="005B0823">
              <w:rPr>
                <w:rStyle w:val="Hyperlink"/>
                <w:noProof/>
              </w:rPr>
              <w:t xml:space="preserve">Contents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5</w:t>
            </w:r>
            <w:r w:rsidR="00E766C4">
              <w:rPr>
                <w:noProof/>
                <w:webHidden/>
              </w:rPr>
            </w:r>
          </w:hyperlink>
        </w:p>
        <w:p w14:paraId="59847E69" w14:textId="599390F1"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4" w:history="1">
            <w:r w:rsidR="00E766C4" w:rsidRPr="005B0823">
              <w:rPr>
                <w:rStyle w:val="Hyperlink"/>
                <w:noProof/>
              </w:rPr>
              <w:t xml:space="preserve">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CEDIMED Brussels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4AF26679" w14:textId="32CE22AB"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5" w:history="1">
            <w:r w:rsidR="00E766C4" w:rsidRPr="005B0823">
              <w:rPr>
                <w:rStyle w:val="Hyperlink"/>
                <w:noProof/>
              </w:rPr>
              <w:t xml:space="preserve">1.1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Menu structure</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052121D" w14:textId="6C1C7B15"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6" w:history="1">
            <w:r w:rsidR="00E766C4" w:rsidRPr="005B0823">
              <w:rPr>
                <w:rStyle w:val="Hyperlink"/>
                <w:noProof/>
              </w:rPr>
              <w:t xml:space="preserve">1.2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Landing page</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778DBA6C" w14:textId="66E24060"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7" w:history="1">
            <w:r w:rsidR="00E766C4" w:rsidRPr="005B0823">
              <w:rPr>
                <w:rStyle w:val="Hyperlink"/>
                <w:noProof/>
              </w:rPr>
              <w:t xml:space="preserve">1.2.1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Title &amp; Slogan</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335C3EA" w14:textId="3E91F2DC"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8" w:history="1">
            <w:r w:rsidR="00E766C4" w:rsidRPr="005B0823">
              <w:rPr>
                <w:rStyle w:val="Hyperlink"/>
                <w:noProof/>
              </w:rPr>
              <w:t xml:space="preserve">1.2.2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Link text to pillars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10A99318" w14:textId="222DC755"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59" w:history="1">
            <w:r w:rsidR="00E766C4" w:rsidRPr="005B0823">
              <w:rPr>
                <w:rStyle w:val="Hyperlink"/>
                <w:noProof/>
              </w:rPr>
              <w:t xml:space="preserve">1.2.3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About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6</w:t>
            </w:r>
            <w:r w:rsidR="00E766C4">
              <w:rPr>
                <w:noProof/>
                <w:webHidden/>
              </w:rPr>
            </w:r>
          </w:hyperlink>
        </w:p>
        <w:p w14:paraId="547CC434" w14:textId="2036B114" w:rsidR="00E766C4" w:rsidRDefault="00AD795A">
          <w:pPr>
            <w:pStyle w:val="TOC3"/>
            <w:tabs>
              <w:tab w:val="left" w:pos="1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0" w:history="1">
            <w:r w:rsidR="00E766C4" w:rsidRPr="005B0823">
              <w:rPr>
                <w:rStyle w:val="Hyperlink"/>
                <w:noProof/>
              </w:rPr>
              <w:t xml:space="preserve">1.2.4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Contact us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8</w:t>
            </w:r>
            <w:r w:rsidR="00E766C4">
              <w:rPr>
                <w:noProof/>
                <w:webHidden/>
              </w:rPr>
            </w:r>
          </w:hyperlink>
        </w:p>
        <w:p w14:paraId="517FD97A" w14:textId="199AC7D6" w:rsidR="00E766C4" w:rsidRDefault="00AD795A">
          <w:pPr>
            <w:pStyle w:val="TOC1"/>
            <w:tabs>
              <w:tab w:val="left" w:pos="44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1" w:history="1">
            <w:r w:rsidR="00E766C4" w:rsidRPr="005B0823">
              <w:rPr>
                <w:rStyle w:val="Hyperlink"/>
                <w:noProof/>
              </w:rPr>
              <w:t xml:space="preserve">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PIllars</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30C70E50" w14:textId="32FA310C"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2" w:history="1">
            <w:r w:rsidR="00E766C4" w:rsidRPr="005B0823">
              <w:rPr>
                <w:rStyle w:val="Hyperlink"/>
                <w:noProof/>
              </w:rPr>
              <w:t xml:space="preserve">2.1</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Clinical pillar – Emergency department</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9</w:t>
            </w:r>
            <w:r w:rsidR="00E766C4">
              <w:rPr>
                <w:noProof/>
                <w:webHidden/>
              </w:rPr>
            </w:r>
          </w:hyperlink>
        </w:p>
        <w:p w14:paraId="5F7CE99A" w14:textId="2F2EA4AF"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3" w:history="1">
            <w:r w:rsidR="00E766C4" w:rsidRPr="005B0823">
              <w:rPr>
                <w:rStyle w:val="Hyperlink"/>
                <w:noProof/>
              </w:rPr>
              <w:t xml:space="preserve">2.2</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Educational pillar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61AB147" w14:textId="444A38F6"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4" w:history="1">
            <w:r w:rsidR="00E766C4" w:rsidRPr="005B0823">
              <w:rPr>
                <w:rStyle w:val="Hyperlink"/>
                <w:noProof/>
              </w:rPr>
              <w:t xml:space="preserve">2.3</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Research pillar – ReGEDiM</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10</w:t>
            </w:r>
            <w:r w:rsidR="00E766C4">
              <w:rPr>
                <w:noProof/>
                <w:webHidden/>
              </w:rPr>
            </w:r>
          </w:hyperlink>
        </w:p>
        <w:p w14:paraId="590FE60E" w14:textId="34DA58E1" w:rsidR="00E766C4" w:rsidRDefault="00AD795A">
          <w:pPr>
            <w:pStyle w:val="TOC2"/>
            <w:tabs>
              <w:tab w:val="left" w:pos="960"/>
              <w:tab w:val="right" w:leader="dot" w:pos="8891"/>
            </w:tabs>
            <w:rPr>
              <w:rFonts w:asciiTheme="minorHAnsi" w:eastAsiaTheme="minorEastAsia" w:hAnsiTheme="minorHAnsi"/>
              <w:noProof/>
              <w:kern w:val="2"/>
              <w:sz w:val="24"/>
              <w:szCs w:val="24"/>
              <w:lang w:val="en-GB" w:eastAsia="en-GB"/>
              <w14:ligatures w14:val="standardContextual"/>
            </w:rPr>
          </w:pPr>
          <w:hyperlink w:anchor="_Toc178170865" w:history="1">
            <w:r w:rsidR="00E766C4" w:rsidRPr="005B0823">
              <w:rPr>
                <w:rStyle w:val="Hyperlink"/>
                <w:noProof/>
              </w:rPr>
              <w:t xml:space="preserve">2.4</w:t>
            </w:r>
            <w:r w:rsidR="00E766C4">
              <w:rPr>
                <w:rFonts w:asciiTheme="minorHAnsi" w:eastAsiaTheme="minorEastAsia" w:hAnsiTheme="minorHAnsi"/>
                <w:noProof/>
                <w:kern w:val="2"/>
                <w:sz w:val="24"/>
                <w:szCs w:val="24"/>
                <w:lang w:val="en-GB" w:eastAsia="en-GB"/>
                <w14:ligatures w14:val="standardContextual"/>
              </w:rPr>
              <w:tab/>
            </w:r>
            <w:r w:rsidR="00E766C4" w:rsidRPr="005B0823">
              <w:rPr>
                <w:rStyle w:val="Hyperlink"/>
                <w:noProof/>
              </w:rPr>
              <w:t xml:space="preserve">Innovation pillar</w:t>
            </w:r>
            <w:r w:rsidR="00E766C4">
              <w:rPr>
                <w:noProof/>
                <w:webHidden/>
              </w:rPr>
              <w:tab/>
            </w:r>
            <w:r w:rsidR="00E766C4">
              <w:rPr>
                <w:noProof/>
                <w:webHidden/>
              </w:rPr>
            </w:r>
            <w:r w:rsidR="00E766C4">
              <w:rPr>
                <w:noProof/>
                <w:webHidden/>
              </w:rPr>
              <w:instrText xml:space="preserve"/>
            </w:r>
            <w:r w:rsidR="00E766C4">
              <w:rPr>
                <w:noProof/>
                <w:webHidden/>
              </w:rPr>
            </w:r>
            <w:r w:rsidR="00E766C4">
              <w:rPr>
                <w:noProof/>
                <w:webHidden/>
              </w:rPr>
            </w:r>
            <w:r w:rsidR="00E766C4">
              <w:rPr>
                <w:noProof/>
                <w:webHidden/>
              </w:rPr>
              <w:t xml:space="preserve">11</w:t>
            </w:r>
            <w:r w:rsidR="00E766C4">
              <w:rPr>
                <w:noProof/>
                <w:webHidden/>
              </w:rPr>
            </w:r>
          </w:hyperlink>
        </w:p>
        <w:p w14:paraId="011F53B4" w14:textId="51F98B30" w:rsidR="00850CE9" w:rsidRDefault="00E17FF4">
          <w:r>
            <w:rPr>
              <w:b/>
              <w:bCs/>
              <w:noProof/>
              <w:lang w:val="nl-NL"/>
            </w:rPr>
          </w:r>
        </w:p>
      </w:sdtContent>
    </w:sdt>
    <w:p w14:paraId="29DAD4B1" w14:textId="77777777" w:rsidR="00392882" w:rsidRPr="00223B24" w:rsidRDefault="00392882">
      <w:pPr>
        <w:rPr>
          <w:lang w:val="en-US"/>
        </w:rPr>
      </w:pPr>
      <w:r w:rsidRPr="00223B24">
        <w:rPr>
          <w:lang w:val="en-US"/>
        </w:rPr>
        <w:br w:type="page"/>
      </w:r>
    </w:p>
    <w:p w14:paraId="4FF7677C" w14:textId="305C248E" w:rsidR="00E20E87" w:rsidRDefault="001C525F" w:rsidP="00D55AE8">
      <w:pPr>
        <w:pStyle w:val="Heading1"/>
      </w:pPr>
      <w:bookmarkStart w:id="1" w:name="_Toc178170854"/>
      <w:r>
        <w:t xml:space="preserve">CEDIMED Brussels</w:t>
      </w:r>
      <w:bookmarkEnd w:id="1"/>
    </w:p>
    <w:p w14:paraId="5EC3F0DC" w14:textId="5D98EFA9" w:rsidR="009B5FFF" w:rsidRDefault="009B5FFF" w:rsidP="009B5FFF">
      <w:pPr>
        <w:pStyle w:val="Heading2"/>
      </w:pPr>
      <w:bookmarkStart w:id="2" w:name="_Toc178170855"/>
      <w:r>
        <w:t xml:space="preserve">Menu structure</w:t>
      </w:r>
      <w:bookmarkEnd w:id="2"/>
    </w:p>
    <w:p w14:paraId="102BAB8A" w14:textId="28DC6A42" w:rsidR="009B5FFF" w:rsidRDefault="009B5FFF" w:rsidP="0096161A">
      <w:pPr>
        <w:pStyle w:val="ListParagraph"/>
        <w:numPr>
          <w:ilvl w:val="0"/>
          <w:numId w:val="2"/>
        </w:numPr>
      </w:pPr>
      <w:r>
        <w:t xml:space="preserve">Landing page</w:t>
      </w:r>
    </w:p>
    <w:p w14:paraId="60341B13" w14:textId="6FD70CCC" w:rsidR="009B5FFF" w:rsidRDefault="00097C6A" w:rsidP="0096161A">
      <w:pPr>
        <w:pStyle w:val="ListParagraph"/>
        <w:numPr>
          <w:ilvl w:val="0"/>
          <w:numId w:val="2"/>
        </w:numPr>
      </w:pPr>
      <w:r>
        <w:t xml:space="preserve">About Us</w:t>
      </w:r>
    </w:p>
    <w:p w14:paraId="1371B9A9" w14:textId="0E4466D0" w:rsidR="00097C6A" w:rsidRDefault="00097C6A" w:rsidP="0096161A">
      <w:pPr>
        <w:pStyle w:val="ListParagraph"/>
        <w:numPr>
          <w:ilvl w:val="1"/>
          <w:numId w:val="2"/>
        </w:numPr>
      </w:pPr>
      <w:r>
        <w:t xml:space="preserve">Vision and mission</w:t>
      </w:r>
    </w:p>
    <w:p w14:paraId="746CE2FB" w14:textId="15DF9B5B" w:rsidR="00097C6A" w:rsidRDefault="00382DE5" w:rsidP="0096161A">
      <w:pPr>
        <w:pStyle w:val="ListParagraph"/>
        <w:numPr>
          <w:ilvl w:val="1"/>
          <w:numId w:val="2"/>
        </w:numPr>
      </w:pPr>
      <w:r>
        <w:t xml:space="preserve">Our team</w:t>
      </w:r>
    </w:p>
    <w:p w14:paraId="4B93BDE2" w14:textId="10065F01" w:rsidR="00097C6A" w:rsidRPr="009B5FFF" w:rsidRDefault="00097C6A" w:rsidP="0096161A">
      <w:pPr>
        <w:pStyle w:val="ListParagraph"/>
        <w:numPr>
          <w:ilvl w:val="0"/>
          <w:numId w:val="2"/>
        </w:numPr>
      </w:pPr>
      <w:r>
        <w:t xml:space="preserve">Contact US</w:t>
      </w:r>
    </w:p>
    <w:p w14:paraId="57FAE6DB" w14:textId="78866456" w:rsidR="001C525F" w:rsidRDefault="001C525F" w:rsidP="001C525F">
      <w:pPr>
        <w:pStyle w:val="Heading2"/>
      </w:pPr>
      <w:bookmarkStart w:id="3" w:name="_Toc178170856"/>
      <w:r>
        <w:t xml:space="preserve">Landing page</w:t>
      </w:r>
      <w:bookmarkEnd w:id="3"/>
    </w:p>
    <w:p w14:paraId="107DE00A" w14:textId="6998BEF4" w:rsidR="00E04CEA" w:rsidRDefault="0018582A" w:rsidP="00997F63">
      <w:pPr>
        <w:pStyle w:val="Heading3"/>
      </w:pPr>
      <w:bookmarkStart w:id="4" w:name="_Toc178170857"/>
      <w:r>
        <w:t xml:space="preserve">Title &amp; Slogan</w:t>
      </w:r>
      <w:bookmarkEnd w:id="4"/>
    </w:p>
    <w:p w14:paraId="22725F02" w14:textId="7E3CFD84" w:rsidR="0018582A" w:rsidRPr="00080227" w:rsidRDefault="00080227" w:rsidP="00BE5AF5">
      <w:pPr>
        <w:tabs>
          <w:tab w:val="left" w:pos="851"/>
          <w:tab w:val="left" w:pos="1134"/>
        </w:tabs>
        <w:rPr>
          <w:lang w:val="en-GB"/>
        </w:rPr>
      </w:pPr>
      <w:r w:rsidRPr="00080227">
        <w:rPr>
          <w:lang w:val="en-GB"/>
        </w:rPr>
        <w:t xml:space="preserve">Titel</w:t>
      </w:r>
      <w:r w:rsidRPr="00080227">
        <w:rPr>
          <w:lang w:val="en-GB"/>
        </w:rPr>
        <w:tab/>
        <w:t xml:space="preserve">: </w:t>
      </w:r>
      <w:r w:rsidR="00BE5AF5">
        <w:rPr>
          <w:lang w:val="en-GB"/>
        </w:rPr>
        <w:tab/>
      </w:r>
      <w:r>
        <w:rPr>
          <w:lang w:val="en-GB"/>
        </w:rPr>
        <w:t xml:space="preserve">Centr</w:t>
      </w:r>
      <w:r w:rsidR="000C3631">
        <w:rPr>
          <w:lang w:val="en-GB"/>
        </w:rPr>
        <w:t xml:space="preserve">e</w:t>
      </w:r>
      <w:r>
        <w:rPr>
          <w:lang w:val="en-GB"/>
        </w:rPr>
        <w:t xml:space="preserve"> for Emergency &amp; Disaster Medicine</w:t>
      </w:r>
      <w:r w:rsidR="00EB5295">
        <w:rPr>
          <w:lang w:val="en-GB"/>
        </w:rPr>
        <w:t xml:space="preserve"> Brussels</w:t>
      </w:r>
    </w:p>
    <w:p w14:paraId="1909CCA7" w14:textId="2BA5C58E" w:rsidR="00080227" w:rsidRPr="00080227" w:rsidRDefault="00BE5AF5" w:rsidP="002176A9">
      <w:pPr>
        <w:tabs>
          <w:tab w:val="left" w:pos="851"/>
          <w:tab w:val="left" w:pos="1134"/>
        </w:tabs>
        <w:ind w:left="1134" w:hanging="1134"/>
        <w:rPr>
          <w:lang w:val="en-GB"/>
        </w:rPr>
      </w:pPr>
      <w:r>
        <w:rPr>
          <w:lang w:val="en-GB"/>
        </w:rPr>
        <w:t xml:space="preserve">Slogan</w:t>
      </w:r>
      <w:r>
        <w:rPr>
          <w:lang w:val="en-GB"/>
        </w:rPr>
        <w:tab/>
        <w:t xml:space="preserve">:</w:t>
      </w:r>
      <w:r>
        <w:rPr>
          <w:lang w:val="en-GB"/>
        </w:rPr>
        <w:tab/>
      </w:r>
      <w:r w:rsidR="003B60DB" w:rsidRPr="003B60DB">
        <w:rPr>
          <w:lang w:val="en-GB"/>
        </w:rPr>
        <w:t xml:space="preserve">Leading the Future of Emergency </w:t>
      </w:r>
      <w:r w:rsidR="003B60DB">
        <w:rPr>
          <w:lang w:val="en-GB"/>
        </w:rPr>
        <w:t xml:space="preserve">and Disaster </w:t>
      </w:r>
      <w:r w:rsidR="003B60DB" w:rsidRPr="003B60DB">
        <w:rPr>
          <w:lang w:val="en-GB"/>
        </w:rPr>
        <w:t xml:space="preserve">Medicine: Where Practice, Education, Research, and Innovation Meet.</w:t>
      </w:r>
    </w:p>
    <w:p w14:paraId="0E257225" w14:textId="77777777" w:rsidR="00E04CEA" w:rsidRDefault="00E04CEA" w:rsidP="00997F63">
      <w:pPr>
        <w:pStyle w:val="Heading3"/>
      </w:pPr>
      <w:bookmarkStart w:id="5" w:name="_Toc178170858"/>
      <w:r>
        <w:t xml:space="preserve">Link text to pillars</w:t>
      </w:r>
      <w:bookmarkEnd w:id="5"/>
    </w:p>
    <w:p w14:paraId="4D98BAF9" w14:textId="77777777" w:rsidR="00E04CEA" w:rsidRDefault="00E04CEA" w:rsidP="00E04CEA">
      <w:pPr>
        <w:pStyle w:val="Heading4"/>
      </w:pPr>
      <w:r>
        <w:t xml:space="preserve">Clinical care</w:t>
      </w:r>
    </w:p>
    <w:p w14:paraId="7749D1DF" w14:textId="77777777" w:rsidR="00E04CEA" w:rsidRDefault="00E04CEA" w:rsidP="00E04CEA">
      <w:r>
        <w:t xml:space="preserve">Discover how we provide fast, efficient, and patient-centered care that ensures continuity and directly addresses urgent medical needs.</w:t>
      </w:r>
    </w:p>
    <w:p w14:paraId="66055C09" w14:textId="77777777" w:rsidR="00E04CEA" w:rsidRDefault="00E04CEA" w:rsidP="00E04CEA">
      <w:pPr>
        <w:pStyle w:val="Heading4"/>
      </w:pPr>
      <w:r>
        <w:t xml:space="preserve">Education</w:t>
      </w:r>
    </w:p>
    <w:p w14:paraId="76A8A134" w14:textId="77777777" w:rsidR="00E04CEA" w:rsidRDefault="00E04CEA" w:rsidP="00E04CEA">
      <w:r>
        <w:t xml:space="preserve">Discover our practice-oriented and internationally recognized programs, supported by top instructors and groundbreaking research.</w:t>
      </w:r>
    </w:p>
    <w:p w14:paraId="3E3D4339" w14:textId="77777777" w:rsidR="00E04CEA" w:rsidRDefault="00E04CEA" w:rsidP="00E04CEA">
      <w:pPr>
        <w:pStyle w:val="Heading4"/>
      </w:pPr>
      <w:r>
        <w:t xml:space="preserve">Research</w:t>
      </w:r>
    </w:p>
    <w:p w14:paraId="4F48BAF2" w14:textId="77777777" w:rsidR="00E04CEA" w:rsidRDefault="00E04CEA" w:rsidP="00E04CEA">
      <w:r>
        <w:t xml:space="preserve">Explore our interdisciplinary research that tackles societal challenges and enhances care and education.</w:t>
      </w:r>
    </w:p>
    <w:p w14:paraId="3438BC91" w14:textId="77777777" w:rsidR="00E04CEA" w:rsidRDefault="00E04CEA" w:rsidP="00E04CEA">
      <w:pPr>
        <w:pStyle w:val="Heading4"/>
      </w:pPr>
      <w:r>
        <w:t xml:space="preserve">Innovation</w:t>
      </w:r>
    </w:p>
    <w:p w14:paraId="361DC586" w14:textId="7FA6DAAB" w:rsidR="001C525F" w:rsidRDefault="00E04CEA" w:rsidP="00E04CEA">
      <w:r>
        <w:t xml:space="preserve">Experience how our innovative solutions respond to the needs of patients and healthcare providers, contributing to sustainable healthcare.</w:t>
      </w:r>
    </w:p>
    <w:p w14:paraId="655A38C4" w14:textId="2A9714EC" w:rsidR="00DA2311" w:rsidRDefault="00DA2311" w:rsidP="00997F63">
      <w:pPr>
        <w:pStyle w:val="Heading3"/>
      </w:pPr>
      <w:bookmarkStart w:id="6" w:name="_Toc178170859"/>
      <w:r>
        <w:t xml:space="preserve">About Us</w:t>
      </w:r>
      <w:bookmarkEnd w:id="6"/>
    </w:p>
    <w:p w14:paraId="3A97104B" w14:textId="0A167F7E" w:rsidR="003B60DB" w:rsidRPr="003B60DB" w:rsidRDefault="003B60DB" w:rsidP="003B60DB">
      <w:pPr>
        <w:pStyle w:val="Heading4"/>
      </w:pPr>
      <w:r>
        <w:t xml:space="preserve">About CEDIMED Brussels</w:t>
      </w:r>
    </w:p>
    <w:p w14:paraId="6D9F6FAC" w14:textId="3042C6A3" w:rsidR="003B60DB" w:rsidRDefault="003B60DB" w:rsidP="003B60DB">
      <w:r>
        <w:t xml:space="preserve">At CEDIMED Brussels, we are committed to pioneering work and excellence in emergency and disaster medicine. Our mission is clear: to provide high-quality care, promote education, stimulate research, and embed innovation in all our activities.</w:t>
      </w:r>
    </w:p>
    <w:p w14:paraId="50919464" w14:textId="24F7B430" w:rsidR="003B60DB" w:rsidRPr="003B60DB" w:rsidRDefault="003B60DB" w:rsidP="003B60DB">
      <w:pPr>
        <w:rPr>
          <w:b/>
          <w:bCs/>
        </w:rPr>
      </w:pPr>
      <w:r w:rsidRPr="003B60DB">
        <w:rPr>
          <w:b/>
          <w:bCs/>
        </w:rPr>
        <w:t xml:space="preserve">Our </w:t>
      </w:r>
      <w:r>
        <w:rPr>
          <w:b/>
          <w:bCs/>
        </w:rPr>
        <w:t xml:space="preserve">m</w:t>
      </w:r>
      <w:r w:rsidRPr="003B60DB">
        <w:rPr>
          <w:b/>
          <w:bCs/>
        </w:rPr>
        <w:t xml:space="preserve">ission</w:t>
      </w:r>
    </w:p>
    <w:p w14:paraId="7BF6AF85" w14:textId="1B85D4B7" w:rsidR="003B60DB" w:rsidRDefault="003B60DB" w:rsidP="003B60DB">
      <w:r>
        <w:t xml:space="preserve">We see a future in which CEDIMED Brussels sets the standard in emergency and disaster medicine, both in Belgium and internationally. By integrating clinical practice, research, and education, we strive to continuously improve and innovate healthcare. Our commitment goes beyond medical care. We aim to play a key role in promoting a sustainable and inclusive society.</w:t>
      </w:r>
    </w:p>
    <w:p w14:paraId="5BBE3A8C" w14:textId="6B5B71B2" w:rsidR="003B60DB" w:rsidRPr="003B60DB" w:rsidRDefault="003B60DB" w:rsidP="003B60DB">
      <w:pPr>
        <w:rPr>
          <w:b/>
          <w:bCs/>
        </w:rPr>
      </w:pPr>
      <w:r w:rsidRPr="003B60DB">
        <w:rPr>
          <w:b/>
          <w:bCs/>
        </w:rPr>
        <w:t xml:space="preserve">Our </w:t>
      </w:r>
      <w:r>
        <w:rPr>
          <w:b/>
          <w:bCs/>
        </w:rPr>
        <w:t xml:space="preserve">m</w:t>
      </w:r>
      <w:r w:rsidRPr="003B60DB">
        <w:rPr>
          <w:b/>
          <w:bCs/>
        </w:rPr>
        <w:t xml:space="preserve">ission</w:t>
      </w:r>
    </w:p>
    <w:p w14:paraId="2BD9001A" w14:textId="77777777" w:rsidR="003B60DB" w:rsidRDefault="003B60DB" w:rsidP="003B60DB">
      <w:r>
        <w:t xml:space="preserve">Our mission is rooted in providing accessible, efficient, and human medical care. We are committed to improving the quality of life for our patients, regardless of their background or beliefs. By combining human dignity with advanced medical expertise, we create an environment where innovation thrives and where the healthcare professionals of tomorrow are trained and inspired.</w:t>
      </w:r>
    </w:p>
    <w:p w14:paraId="0B3F0F5B" w14:textId="3D90078B" w:rsidR="003B60DB" w:rsidRPr="003B60DB" w:rsidRDefault="003B60DB" w:rsidP="003B60DB">
      <w:pPr>
        <w:rPr>
          <w:b/>
          <w:bCs/>
        </w:rPr>
      </w:pPr>
      <w:r w:rsidRPr="003B60DB">
        <w:rPr>
          <w:b/>
          <w:bCs/>
        </w:rPr>
        <w:t xml:space="preserve">What </w:t>
      </w:r>
      <w:r>
        <w:rPr>
          <w:b/>
          <w:bCs/>
        </w:rPr>
        <w:t xml:space="preserve">w</w:t>
      </w:r>
      <w:r w:rsidRPr="003B60DB">
        <w:rPr>
          <w:b/>
          <w:bCs/>
        </w:rPr>
        <w:t xml:space="preserve">e </w:t>
      </w:r>
      <w:r>
        <w:rPr>
          <w:b/>
          <w:bCs/>
        </w:rPr>
        <w:t xml:space="preserve">d</w:t>
      </w:r>
      <w:r w:rsidRPr="003B60DB">
        <w:rPr>
          <w:b/>
          <w:bCs/>
        </w:rPr>
        <w:t xml:space="preserve">o</w:t>
      </w:r>
    </w:p>
    <w:p w14:paraId="0D3CC9D6" w14:textId="77777777" w:rsidR="003B60DB" w:rsidRDefault="003B60DB" w:rsidP="003B60DB">
      <w:r>
        <w:t xml:space="preserve">CEDIMED Brussels offers a wide range of services to support both patients and the broader healthcare system:</w:t>
      </w:r>
    </w:p>
    <w:p w14:paraId="6D19626A" w14:textId="77777777" w:rsidR="00D21278" w:rsidRDefault="00D21278" w:rsidP="0096161A">
      <w:pPr>
        <w:pStyle w:val="ListParagraph"/>
        <w:numPr>
          <w:ilvl w:val="0"/>
          <w:numId w:val="5"/>
        </w:numPr>
      </w:pPr>
      <w:r w:rsidRPr="00D21278">
        <w:rPr>
          <w:b/>
          <w:bCs/>
        </w:rPr>
        <w:t xml:space="preserve">Clinical Care</w:t>
      </w:r>
      <w:r w:rsidR="003B60DB" w:rsidRPr="00D21278">
        <w:rPr>
          <w:b/>
          <w:bCs/>
        </w:rPr>
        <w:t xml:space="preserve">:</w:t>
      </w:r>
      <w:r w:rsidR="003B60DB">
        <w:t xml:space="preserve"> </w:t>
      </w:r>
      <w:r>
        <w:t xml:space="preserve">Our UZ Brussel team provides 24/7 emergency medical services, focusing on personalized treatments and efficient coordination of complex care pathways. We ensure rapid interventions both inside and outside the hospital and are ready to respond in crisis situations and disasters.</w:t>
      </w:r>
    </w:p>
    <w:p w14:paraId="16A09A5B" w14:textId="47BE5D98" w:rsidR="003B60DB" w:rsidRDefault="003B60DB" w:rsidP="0096161A">
      <w:pPr>
        <w:pStyle w:val="ListParagraph"/>
        <w:numPr>
          <w:ilvl w:val="0"/>
          <w:numId w:val="5"/>
        </w:numPr>
      </w:pPr>
      <w:r w:rsidRPr="00D21278">
        <w:rPr>
          <w:b/>
          <w:bCs/>
        </w:rPr>
        <w:t xml:space="preserve">Education and Training: As a university hospital, we are deeply involved in training healthcare professionals through advanced simulations and internationally recognized training programs.</w:t>
      </w:r>
    </w:p>
    <w:p w14:paraId="2A4E5772" w14:textId="23E20B0B" w:rsidR="003B60DB" w:rsidRDefault="003B60DB" w:rsidP="0096161A">
      <w:pPr>
        <w:pStyle w:val="ListParagraph"/>
        <w:numPr>
          <w:ilvl w:val="0"/>
          <w:numId w:val="5"/>
        </w:numPr>
      </w:pPr>
      <w:r w:rsidRPr="003B60DB">
        <w:rPr>
          <w:b/>
          <w:bCs/>
        </w:rPr>
        <w:t xml:space="preserve">Research:</w:t>
      </w:r>
      <w:r>
        <w:t xml:space="preserve"> Our research group ReGEDiM is at the forefront of developing new treatments and technologies that enhance healthcare and advance the field of emergency medicine.</w:t>
      </w:r>
    </w:p>
    <w:p w14:paraId="673966B8" w14:textId="10581124" w:rsidR="00D8311D" w:rsidRDefault="00D8311D" w:rsidP="0096161A">
      <w:pPr>
        <w:pStyle w:val="ListParagraph"/>
        <w:numPr>
          <w:ilvl w:val="0"/>
          <w:numId w:val="5"/>
        </w:numPr>
      </w:pPr>
      <w:r w:rsidRPr="003B60DB">
        <w:rPr>
          <w:b/>
          <w:bCs/>
        </w:rPr>
        <w:t xml:space="preserve">Innovation</w:t>
      </w:r>
      <w:r>
        <w:rPr>
          <w:b/>
          <w:bCs/>
        </w:rPr>
        <w:t xml:space="preserve">:</w:t>
      </w:r>
      <w:r>
        <w:t xml:space="preserve"> </w:t>
      </w:r>
      <w:r w:rsidRPr="00D8311D">
        <w:t xml:space="preserve">In an ever-changing world, CEDIMED Brussels is strongly committed to innovation. We develop sustainable, innovative healthcare solutions and work closely with the industry to drive technological advancement. In this way, we play an important role in improving healthcare and preparing for the challenges of future care.</w:t>
      </w:r>
    </w:p>
    <w:p w14:paraId="1A7D87B5" w14:textId="5029E3E9" w:rsidR="003B60DB" w:rsidRPr="003B60DB" w:rsidRDefault="003B60DB" w:rsidP="003B60DB">
      <w:pPr>
        <w:rPr>
          <w:b/>
          <w:bCs/>
        </w:rPr>
      </w:pPr>
      <w:r w:rsidRPr="003B60DB">
        <w:rPr>
          <w:b/>
          <w:bCs/>
        </w:rPr>
        <w:t xml:space="preserve">Our </w:t>
      </w:r>
      <w:r>
        <w:rPr>
          <w:b/>
          <w:bCs/>
        </w:rPr>
        <w:t xml:space="preserve">c</w:t>
      </w:r>
      <w:r w:rsidRPr="003B60DB">
        <w:rPr>
          <w:b/>
          <w:bCs/>
        </w:rPr>
        <w:t xml:space="preserve">ommitment to </w:t>
      </w:r>
      <w:r>
        <w:rPr>
          <w:b/>
          <w:bCs/>
        </w:rPr>
        <w:t xml:space="preserve">excellence</w:t>
      </w:r>
    </w:p>
    <w:p w14:paraId="5CCBF5AE" w14:textId="55D45ADD" w:rsidR="003B60DB" w:rsidRDefault="003B60DB" w:rsidP="003B60DB">
      <w:r>
        <w:t xml:space="preserve">Excellence is at the heart of everything we do. We continuously strive to achieve and exceed the highest standards in healthcare, supported by a solid internal structure that guarantees efficiency, flexibility, and high-quality service. </w:t>
      </w:r>
    </w:p>
    <w:p w14:paraId="7E140FF9" w14:textId="56E86209" w:rsidR="003B60DB" w:rsidRDefault="003B60DB" w:rsidP="003B60DB">
      <w:r>
        <w:t xml:space="preserve">At CEDIMED Brussels, we believe in the power of collaboration</w:t>
      </w:r>
      <w:r w:rsidR="00D8311D">
        <w:t xml:space="preserve">, </w:t>
      </w:r>
      <w:r>
        <w:t xml:space="preserve">both locally and internationally. Our partnerships with academic institutions, healthcare providers, and industry keep us at the forefront of healthcare, ensuring that our work has a lasting impact on both the healthcare sector and society.</w:t>
      </w:r>
    </w:p>
    <w:p w14:paraId="70B5CC6F" w14:textId="0D24EBC5" w:rsidR="003B60DB" w:rsidRPr="00D8311D" w:rsidRDefault="003B60DB" w:rsidP="003B60DB">
      <w:pPr>
        <w:rPr>
          <w:b/>
          <w:bCs/>
        </w:rPr>
      </w:pPr>
      <w:r w:rsidRPr="00D8311D">
        <w:rPr>
          <w:b/>
          <w:bCs/>
        </w:rPr>
        <w:t xml:space="preserve">Together </w:t>
      </w:r>
      <w:r w:rsidR="00D8311D">
        <w:rPr>
          <w:b/>
          <w:bCs/>
        </w:rPr>
        <w:t xml:space="preserve">s</w:t>
      </w:r>
      <w:r w:rsidRPr="00D8311D">
        <w:rPr>
          <w:b/>
          <w:bCs/>
        </w:rPr>
        <w:t xml:space="preserve">haping </w:t>
      </w:r>
      <w:r w:rsidR="00D8311D">
        <w:rPr>
          <w:b/>
          <w:bCs/>
        </w:rPr>
        <w:t xml:space="preserve">the</w:t>
      </w:r>
      <w:r w:rsidRPr="00D8311D">
        <w:rPr>
          <w:b/>
          <w:bCs/>
        </w:rPr>
        <w:t xml:space="preserve">future</w:t>
      </w:r>
    </w:p>
    <w:p w14:paraId="55B739E6" w14:textId="0A15F38F" w:rsidR="00263FEA" w:rsidRDefault="003B60DB" w:rsidP="003B60DB">
      <w:r>
        <w:t xml:space="preserve">With our </w:t>
      </w:r>
      <w:r w:rsidR="00D8311D">
        <w:t xml:space="preserve">constant</w:t>
      </w:r>
      <w:r>
        <w:t xml:space="preserve"> commitment to care, education, research, and innovation, CEDIMED Brussels is ready to tackle the challenges of today and tomorrow. Together, we can build a healthier and more resilient future.</w:t>
      </w:r>
    </w:p>
    <w:p w14:paraId="5349EB75" w14:textId="22C6144C" w:rsidR="00DA2311" w:rsidRDefault="00DC628F" w:rsidP="00997F63">
      <w:pPr>
        <w:pStyle w:val="Heading3"/>
      </w:pPr>
      <w:bookmarkStart w:id="7" w:name="_Toc178170860"/>
      <w:r>
        <w:t xml:space="preserve">Contact us</w:t>
      </w:r>
      <w:bookmarkEnd w:id="7"/>
    </w:p>
    <w:p w14:paraId="01D202F8" w14:textId="438CA195" w:rsidR="002436E6" w:rsidRDefault="002436E6" w:rsidP="000D1560">
      <w:pPr>
        <w:pStyle w:val="Heading4"/>
      </w:pPr>
      <w:r>
        <w:t xml:space="preserve">Contact form </w:t>
      </w:r>
    </w:p>
    <w:p w14:paraId="33425055" w14:textId="75633265" w:rsidR="000D1560" w:rsidRPr="004705D0" w:rsidRDefault="000D1560" w:rsidP="000D1560">
      <w:r w:rsidRPr="004705D0">
        <w:t xml:space="preserve">Content</w:t>
      </w:r>
      <w:r w:rsidR="004705D0">
        <w:t xml:space="preserve">:</w:t>
      </w:r>
    </w:p>
    <w:p w14:paraId="00065DC1" w14:textId="48CB1DC8" w:rsidR="002436E6" w:rsidRDefault="002436E6" w:rsidP="0096161A">
      <w:pPr>
        <w:pStyle w:val="ListParagraph"/>
        <w:numPr>
          <w:ilvl w:val="0"/>
          <w:numId w:val="3"/>
        </w:numPr>
      </w:pPr>
      <w:r>
        <w:t xml:space="preserve">Contact details of the submitter:</w:t>
      </w:r>
    </w:p>
    <w:p w14:paraId="6FB4A285" w14:textId="42382FF9" w:rsidR="00FE262A" w:rsidRDefault="00FE262A" w:rsidP="0096161A">
      <w:pPr>
        <w:pStyle w:val="ListParagraph"/>
        <w:numPr>
          <w:ilvl w:val="1"/>
          <w:numId w:val="3"/>
        </w:numPr>
      </w:pPr>
      <w:r>
        <w:t xml:space="preserve">Compulsory:</w:t>
      </w:r>
    </w:p>
    <w:p w14:paraId="33D2A6CA" w14:textId="0A1C5641" w:rsidR="00FE262A" w:rsidRDefault="00FE262A" w:rsidP="0096161A">
      <w:pPr>
        <w:pStyle w:val="ListParagraph"/>
        <w:numPr>
          <w:ilvl w:val="2"/>
          <w:numId w:val="3"/>
        </w:numPr>
      </w:pPr>
      <w:r>
        <w:t xml:space="preserve">First Name</w:t>
      </w:r>
    </w:p>
    <w:p w14:paraId="4FDFB2D1" w14:textId="07E7BF83" w:rsidR="00FE262A" w:rsidRDefault="00FE262A" w:rsidP="0096161A">
      <w:pPr>
        <w:pStyle w:val="ListParagraph"/>
        <w:numPr>
          <w:ilvl w:val="2"/>
          <w:numId w:val="3"/>
        </w:numPr>
      </w:pPr>
      <w:r>
        <w:t xml:space="preserve">Last Name</w:t>
      </w:r>
    </w:p>
    <w:p w14:paraId="0E814B94" w14:textId="56A69564" w:rsidR="00FE262A" w:rsidRDefault="00FE262A" w:rsidP="0096161A">
      <w:pPr>
        <w:pStyle w:val="ListParagraph"/>
        <w:numPr>
          <w:ilvl w:val="2"/>
          <w:numId w:val="3"/>
        </w:numPr>
      </w:pPr>
      <w:r>
        <w:t xml:space="preserve">Email</w:t>
      </w:r>
    </w:p>
    <w:p w14:paraId="21B196BF" w14:textId="27146B3A" w:rsidR="00FE262A" w:rsidRDefault="00FE262A" w:rsidP="0096161A">
      <w:pPr>
        <w:pStyle w:val="ListParagraph"/>
        <w:numPr>
          <w:ilvl w:val="1"/>
          <w:numId w:val="3"/>
        </w:numPr>
      </w:pPr>
      <w:r>
        <w:t xml:space="preserve">Optional</w:t>
      </w:r>
    </w:p>
    <w:p w14:paraId="3C67B2C2" w14:textId="7C315A27" w:rsidR="00FE262A" w:rsidRDefault="00FE262A" w:rsidP="0096161A">
      <w:pPr>
        <w:pStyle w:val="ListParagraph"/>
        <w:numPr>
          <w:ilvl w:val="2"/>
          <w:numId w:val="3"/>
        </w:numPr>
      </w:pPr>
      <w:r>
        <w:t xml:space="preserve">Phone Number</w:t>
      </w:r>
    </w:p>
    <w:p w14:paraId="5124945D" w14:textId="278D2CE2" w:rsidR="002436E6" w:rsidRDefault="002B43D4" w:rsidP="0096161A">
      <w:pPr>
        <w:pStyle w:val="ListParagraph"/>
        <w:numPr>
          <w:ilvl w:val="0"/>
          <w:numId w:val="3"/>
        </w:numPr>
      </w:pPr>
      <w:r>
        <w:t xml:space="preserve">Subject via dropdown list</w:t>
      </w:r>
      <w:r w:rsidR="00EB61EB">
        <w:t xml:space="preserve"> (</w:t>
      </w:r>
      <w:r w:rsidR="00D8311D">
        <w:t xml:space="preserve">compulsory</w:t>
      </w:r>
      <w:r w:rsidR="00EB61EB">
        <w:t xml:space="preserve">)</w:t>
      </w:r>
      <w:r>
        <w:t xml:space="preserve">:</w:t>
      </w:r>
    </w:p>
    <w:p w14:paraId="31D2A63F" w14:textId="3225015F" w:rsidR="002B43D4" w:rsidRDefault="00FE262A" w:rsidP="0096161A">
      <w:pPr>
        <w:pStyle w:val="ListParagraph"/>
        <w:numPr>
          <w:ilvl w:val="1"/>
          <w:numId w:val="3"/>
        </w:numPr>
      </w:pPr>
      <w:r>
        <w:t xml:space="preserve">G</w:t>
      </w:r>
      <w:r w:rsidR="002B43D4">
        <w:t xml:space="preserve">eneral Inquiry</w:t>
      </w:r>
    </w:p>
    <w:p w14:paraId="7A7247DD" w14:textId="40A189D4" w:rsidR="002B43D4" w:rsidRDefault="002B43D4" w:rsidP="0096161A">
      <w:pPr>
        <w:pStyle w:val="ListParagraph"/>
        <w:numPr>
          <w:ilvl w:val="1"/>
          <w:numId w:val="3"/>
        </w:numPr>
      </w:pPr>
      <w:r>
        <w:t xml:space="preserve">Clinical care</w:t>
      </w:r>
    </w:p>
    <w:p w14:paraId="6B5BB6E5" w14:textId="54B834ED" w:rsidR="002B43D4" w:rsidRDefault="002B43D4" w:rsidP="0096161A">
      <w:pPr>
        <w:pStyle w:val="ListParagraph"/>
        <w:numPr>
          <w:ilvl w:val="1"/>
          <w:numId w:val="3"/>
        </w:numPr>
      </w:pPr>
      <w:r>
        <w:t xml:space="preserve">Education</w:t>
      </w:r>
    </w:p>
    <w:p w14:paraId="7C021E69" w14:textId="041EA191" w:rsidR="002B43D4" w:rsidRDefault="002B43D4" w:rsidP="0096161A">
      <w:pPr>
        <w:pStyle w:val="ListParagraph"/>
        <w:numPr>
          <w:ilvl w:val="1"/>
          <w:numId w:val="3"/>
        </w:numPr>
      </w:pPr>
      <w:r>
        <w:t xml:space="preserve">Research</w:t>
      </w:r>
    </w:p>
    <w:p w14:paraId="74B040B8" w14:textId="567B7D48" w:rsidR="002B43D4" w:rsidRDefault="002B43D4" w:rsidP="0096161A">
      <w:pPr>
        <w:pStyle w:val="ListParagraph"/>
        <w:numPr>
          <w:ilvl w:val="1"/>
          <w:numId w:val="3"/>
        </w:numPr>
      </w:pPr>
      <w:r>
        <w:t xml:space="preserve">Innovation</w:t>
      </w:r>
    </w:p>
    <w:p w14:paraId="0574F0F2" w14:textId="111F3E38" w:rsidR="002B43D4" w:rsidRDefault="002B43D4" w:rsidP="0096161A">
      <w:pPr>
        <w:pStyle w:val="ListParagraph"/>
        <w:numPr>
          <w:ilvl w:val="0"/>
          <w:numId w:val="3"/>
        </w:numPr>
      </w:pPr>
      <w:r>
        <w:t xml:space="preserve">Message Window</w:t>
      </w:r>
      <w:r w:rsidR="00EB61EB">
        <w:t xml:space="preserve"> (compulsoryt)</w:t>
      </w:r>
    </w:p>
    <w:p w14:paraId="0B226FA3" w14:textId="226A2DFA" w:rsidR="002B43D4" w:rsidRDefault="002B43D4" w:rsidP="002B43D4">
      <w:r>
        <w:t xml:space="preserve">Send to: </w:t>
      </w:r>
      <w:hyperlink r:id="rId17" w:history="1">
        <w:r w:rsidR="004705D0" w:rsidRPr="00480E25">
          <w:rPr>
            <w:rStyle w:val="Hyperlink"/>
          </w:rPr>
          <w:t xml:space="preserve">info@cedimed.brussels</w:t>
        </w:r>
      </w:hyperlink>
    </w:p>
    <w:p w14:paraId="3A19A5B8" w14:textId="4EEE4E0F" w:rsidR="004705D0" w:rsidRDefault="004705D0" w:rsidP="004705D0">
      <w:pPr>
        <w:pStyle w:val="Heading4"/>
      </w:pPr>
      <w:r>
        <w:t xml:space="preserve">Map</w:t>
      </w:r>
      <w:r w:rsidR="009D0D7A">
        <w:t xml:space="preserve"> and Address</w:t>
      </w:r>
    </w:p>
    <w:p w14:paraId="1AE579B8" w14:textId="01C2D8F3" w:rsidR="009D0D7A" w:rsidRDefault="009D0D7A" w:rsidP="0096161A">
      <w:pPr>
        <w:pStyle w:val="ListParagraph"/>
        <w:numPr>
          <w:ilvl w:val="0"/>
          <w:numId w:val="4"/>
        </w:numPr>
      </w:pPr>
      <w:r>
        <w:t xml:space="preserve">Full address, general phone number, fax, email</w:t>
      </w:r>
    </w:p>
    <w:p w14:paraId="1FE552B5" w14:textId="55B1D3A0" w:rsidR="00EB61EB" w:rsidRDefault="00EC01C2" w:rsidP="0096161A">
      <w:pPr>
        <w:pStyle w:val="ListParagraph"/>
        <w:numPr>
          <w:ilvl w:val="1"/>
          <w:numId w:val="4"/>
        </w:numPr>
      </w:pPr>
      <w:r>
        <w:rPr>
          <w:noProof/>
        </w:rPr>
        <w:drawing>
          <wp:inline distT="0" distB="0" distL="0" distR="0" wp14:anchorId="3C4D9A91" wp14:editId="74F09DC4">
            <wp:extent cx="216000" cy="216000"/>
            <wp:effectExtent l="0" t="0" r="0" b="0"/>
            <wp:docPr id="831576298" name="Graphic 1" descr="Hom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6298" name="Graphic 831576298" descr="Home with solid fil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16000" cy="216000"/>
                    </a:xfrm>
                    <a:prstGeom prst="rect">
                      <a:avLst/>
                    </a:prstGeom>
                  </pic:spPr>
                </pic:pic>
              </a:graphicData>
            </a:graphic>
          </wp:inline>
        </w:drawing>
      </w:r>
      <w:r>
        <w:t xml:space="preserve"> </w:t>
      </w:r>
      <w:r w:rsidR="00EB61EB">
        <w:t xml:space="preserve">Laarbeeklaan 101, 1090 Jette</w:t>
      </w:r>
    </w:p>
    <w:p w14:paraId="17D4D83C" w14:textId="5E837DE2" w:rsidR="00EB61EB" w:rsidRDefault="00EC01C2" w:rsidP="0096161A">
      <w:pPr>
        <w:pStyle w:val="ListParagraph"/>
        <w:numPr>
          <w:ilvl w:val="1"/>
          <w:numId w:val="4"/>
        </w:numPr>
      </w:pPr>
      <w:r>
        <w:rPr>
          <w:noProof/>
        </w:rPr>
        <w:drawing>
          <wp:inline distT="0" distB="0" distL="0" distR="0" wp14:anchorId="5AB63E3D" wp14:editId="0D7E9B63">
            <wp:extent cx="216000" cy="216000"/>
            <wp:effectExtent l="0" t="0" r="0" b="0"/>
            <wp:docPr id="1473630914" name="Graphic 4" descr="Receiv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30914" name="Graphic 1473630914" descr="Receiver with solid fil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16000" cy="216000"/>
                    </a:xfrm>
                    <a:prstGeom prst="rect">
                      <a:avLst/>
                    </a:prstGeom>
                  </pic:spPr>
                </pic:pic>
              </a:graphicData>
            </a:graphic>
          </wp:inline>
        </w:drawing>
      </w:r>
      <w:r w:rsidR="00EB61EB">
        <w:t xml:space="preserve"> 02 477 51 00</w:t>
      </w:r>
    </w:p>
    <w:p w14:paraId="2D6921DC" w14:textId="1FE4AECC" w:rsidR="00EB6E20" w:rsidRDefault="00EC01C2" w:rsidP="0096161A">
      <w:pPr>
        <w:pStyle w:val="ListParagraph"/>
        <w:numPr>
          <w:ilvl w:val="1"/>
          <w:numId w:val="4"/>
        </w:numPr>
      </w:pPr>
      <w:r>
        <w:rPr>
          <w:noProof/>
        </w:rPr>
        <w:drawing>
          <wp:inline distT="0" distB="0" distL="0" distR="0" wp14:anchorId="13B03669" wp14:editId="4E5C3FEA">
            <wp:extent cx="216000" cy="216000"/>
            <wp:effectExtent l="0" t="0" r="0" b="0"/>
            <wp:docPr id="2067812603" name="Graphic 5" descr="Fax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12603" name="Graphic 2067812603" descr="Fax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16000" cy="216000"/>
                    </a:xfrm>
                    <a:prstGeom prst="rect">
                      <a:avLst/>
                    </a:prstGeom>
                  </pic:spPr>
                </pic:pic>
              </a:graphicData>
            </a:graphic>
          </wp:inline>
        </w:drawing>
      </w:r>
      <w:r>
        <w:t xml:space="preserve"> </w:t>
      </w:r>
      <w:r w:rsidR="00EB6E20">
        <w:t xml:space="preserve">02 477 51 68</w:t>
      </w:r>
    </w:p>
    <w:p w14:paraId="797664D2" w14:textId="3B38F980" w:rsidR="00EB6E20" w:rsidRDefault="00EC01C2" w:rsidP="0096161A">
      <w:pPr>
        <w:pStyle w:val="ListParagraph"/>
        <w:numPr>
          <w:ilvl w:val="1"/>
          <w:numId w:val="4"/>
        </w:numPr>
      </w:pPr>
      <w:r>
        <w:rPr>
          <w:noProof/>
        </w:rPr>
        <w:drawing>
          <wp:inline distT="0" distB="0" distL="0" distR="0" wp14:anchorId="7200650A" wp14:editId="59223C12">
            <wp:extent cx="216000" cy="216000"/>
            <wp:effectExtent l="0" t="0" r="0" b="0"/>
            <wp:docPr id="1240279813" name="Graphic 2" descr="Email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79813" name="Graphic 1240279813" descr="Email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16000" cy="216000"/>
                    </a:xfrm>
                    <a:prstGeom prst="rect">
                      <a:avLst/>
                    </a:prstGeom>
                  </pic:spPr>
                </pic:pic>
              </a:graphicData>
            </a:graphic>
          </wp:inline>
        </w:drawing>
      </w:r>
      <w:r>
        <w:t xml:space="preserve"> </w:t>
      </w:r>
      <w:r w:rsidR="00EB6E20">
        <w:t xml:space="preserve">info@cedimed.brussels</w:t>
      </w:r>
    </w:p>
    <w:p w14:paraId="3030ACD1" w14:textId="358A6F88" w:rsidR="004705D0" w:rsidRDefault="004705D0" w:rsidP="0096161A">
      <w:pPr>
        <w:pStyle w:val="ListParagraph"/>
        <w:numPr>
          <w:ilvl w:val="0"/>
          <w:numId w:val="4"/>
        </w:numPr>
      </w:pPr>
      <w:r>
        <w:t xml:space="preserve">Enclosed Google Maps, with the option to plan a route.</w:t>
      </w:r>
    </w:p>
    <w:p w14:paraId="2DAD16F4" w14:textId="59DAA819" w:rsidR="00D21278" w:rsidRDefault="00D21278" w:rsidP="00D8311D">
      <w:pPr>
        <w:pStyle w:val="Heading1"/>
      </w:pPr>
      <w:bookmarkStart w:id="8" w:name="_Toc178170861"/>
      <w:r>
        <w:t xml:space="preserve">PIllars</w:t>
      </w:r>
      <w:bookmarkEnd w:id="8"/>
    </w:p>
    <w:p w14:paraId="2A3AB155" w14:textId="6B7975E7" w:rsidR="004705D0" w:rsidRDefault="00D8311D" w:rsidP="00D21278">
      <w:pPr>
        <w:pStyle w:val="Heading2"/>
      </w:pPr>
      <w:bookmarkStart w:id="9" w:name="_Toc178170862"/>
      <w:r>
        <w:t xml:space="preserve">Clinical pillar – Emergency department</w:t>
      </w:r>
      <w:bookmarkEnd w:id="9"/>
    </w:p>
    <w:p w14:paraId="420CBA10" w14:textId="0FDAC9EF" w:rsidR="00D21278" w:rsidRPr="00D21278" w:rsidRDefault="00D21278" w:rsidP="00D21278">
      <w:r>
        <w:t xml:space="preserve">Title: Clinical Care </w:t>
      </w:r>
      <w:r w:rsidR="006A4DC2">
        <w:t xml:space="preserve">at UZ Brussel</w:t>
      </w:r>
    </w:p>
    <w:p w14:paraId="45F7BDC7" w14:textId="77777777" w:rsidR="00D8311D" w:rsidRPr="00D8311D" w:rsidRDefault="00D8311D" w:rsidP="00D8311D">
      <w:pPr>
        <w:rPr>
          <w:b/>
          <w:bCs/>
        </w:rPr>
      </w:pPr>
      <w:r w:rsidRPr="00D8311D">
        <w:rPr>
          <w:b/>
          <w:bCs/>
        </w:rPr>
        <w:t xml:space="preserve">Emergency Care in the Hospital</w:t>
      </w:r>
    </w:p>
    <w:p w14:paraId="4C385C1A" w14:textId="77777777" w:rsidR="00D8311D" w:rsidRDefault="00D8311D" w:rsidP="00D8311D">
      <w:r>
        <w:t xml:space="preserve">At UZ Brussel, the Emergency Department is ready to provide urgent care 24/7. We distinguish three types of care: primary care, secondary care, and complex tertiary care. Where possible, we refer patients to primary care, but our role in secondary care remains essential. The core of our emergency care is focused on the following principles:</w:t>
      </w:r>
    </w:p>
    <w:p w14:paraId="02DBF668" w14:textId="77777777" w:rsidR="00D8311D" w:rsidRDefault="00D8311D" w:rsidP="0096161A">
      <w:pPr>
        <w:pStyle w:val="ListParagraph"/>
        <w:numPr>
          <w:ilvl w:val="0"/>
          <w:numId w:val="7"/>
        </w:numPr>
      </w:pPr>
      <w:r w:rsidRPr="00D21278">
        <w:rPr>
          <w:b/>
          <w:bCs/>
        </w:rPr>
        <w:t xml:space="preserve">Personalized Care:</w:t>
      </w:r>
      <w:r>
        <w:t xml:space="preserve"> The patient is central and actively involved in his or her care process.</w:t>
      </w:r>
    </w:p>
    <w:p w14:paraId="4B88981F" w14:textId="77777777" w:rsidR="00D8311D" w:rsidRDefault="00D8311D" w:rsidP="0096161A">
      <w:pPr>
        <w:pStyle w:val="ListParagraph"/>
        <w:numPr>
          <w:ilvl w:val="0"/>
          <w:numId w:val="7"/>
        </w:numPr>
      </w:pPr>
      <w:r w:rsidRPr="00D21278">
        <w:rPr>
          <w:b/>
          <w:bCs/>
        </w:rPr>
        <w:t xml:space="preserve">Efficient Coordination:</w:t>
      </w:r>
      <w:r>
        <w:t xml:space="preserve"> We ensure smooth patient flow and coordinate admissions and referrals for urgent patients across various disciplines.</w:t>
      </w:r>
    </w:p>
    <w:p w14:paraId="5240BAC6" w14:textId="77777777" w:rsidR="00D8311D" w:rsidRDefault="00D8311D" w:rsidP="0096161A">
      <w:pPr>
        <w:pStyle w:val="ListParagraph"/>
        <w:numPr>
          <w:ilvl w:val="0"/>
          <w:numId w:val="7"/>
        </w:numPr>
      </w:pPr>
      <w:r w:rsidRPr="00D21278">
        <w:rPr>
          <w:b/>
          <w:bCs/>
        </w:rPr>
        <w:t xml:space="preserve">Somatic and Mental Health Care:</w:t>
      </w:r>
      <w:r>
        <w:t xml:space="preserve"> Both physical and mental health are given attention, with diversity and multiculturalism considered as valuable assets.</w:t>
      </w:r>
    </w:p>
    <w:p w14:paraId="184A22C9" w14:textId="77777777" w:rsidR="00D8311D" w:rsidRDefault="00D8311D" w:rsidP="0096161A">
      <w:pPr>
        <w:pStyle w:val="ListParagraph"/>
        <w:numPr>
          <w:ilvl w:val="0"/>
          <w:numId w:val="7"/>
        </w:numPr>
      </w:pPr>
      <w:r w:rsidRPr="00D21278">
        <w:rPr>
          <w:b/>
          <w:bCs/>
        </w:rPr>
        <w:t xml:space="preserve">Always Ready</w:t>
      </w:r>
      <w:r>
        <w:t xml:space="preserve"> Our service is available 24/7 for medical emergencies and reanimations.</w:t>
      </w:r>
    </w:p>
    <w:p w14:paraId="6F253F3A" w14:textId="77777777" w:rsidR="00D8311D" w:rsidRDefault="00D8311D" w:rsidP="0096161A">
      <w:pPr>
        <w:pStyle w:val="ListParagraph"/>
        <w:numPr>
          <w:ilvl w:val="0"/>
          <w:numId w:val="7"/>
        </w:numPr>
      </w:pPr>
      <w:r w:rsidRPr="00D21278">
        <w:rPr>
          <w:b/>
          <w:bCs/>
        </w:rPr>
        <w:t xml:space="preserve">Crisis Management:</w:t>
      </w:r>
      <w:r>
        <w:t xml:space="preserve"> We play a key role in developing and implementing internal emergency plans.</w:t>
      </w:r>
    </w:p>
    <w:p w14:paraId="02F7757B" w14:textId="77777777" w:rsidR="00D8311D" w:rsidRDefault="00D8311D" w:rsidP="0096161A">
      <w:pPr>
        <w:pStyle w:val="ListParagraph"/>
        <w:numPr>
          <w:ilvl w:val="0"/>
          <w:numId w:val="7"/>
        </w:numPr>
      </w:pPr>
      <w:r w:rsidRPr="00D21278">
        <w:rPr>
          <w:b/>
          <w:bCs/>
        </w:rPr>
        <w:t xml:space="preserve">Flexible Organization:</w:t>
      </w:r>
      <w:r>
        <w:t xml:space="preserve"> Our team can quickly transition to complex tertiary care without interrupting our secondary care responsibilities.</w:t>
      </w:r>
    </w:p>
    <w:p w14:paraId="6A62A841" w14:textId="77777777" w:rsidR="00D8311D" w:rsidRPr="00D21278" w:rsidRDefault="00D8311D" w:rsidP="00D8311D">
      <w:pPr>
        <w:rPr>
          <w:b/>
          <w:bCs/>
        </w:rPr>
      </w:pPr>
      <w:r w:rsidRPr="00D21278">
        <w:rPr>
          <w:b/>
          <w:bCs/>
        </w:rPr>
        <w:t xml:space="preserve">Prehospital Care</w:t>
      </w:r>
    </w:p>
    <w:p w14:paraId="65DDA4C6" w14:textId="394ACECA" w:rsidR="00D8311D" w:rsidRDefault="00D8311D" w:rsidP="00D8311D">
      <w:r>
        <w:t xml:space="preserve">Our expertise extends beyond the hospital. Through our EMT and Paramedic intervention team, we provide urgent medical assistance outside the hospital, in collaboration with the </w:t>
      </w:r>
      <w:r w:rsidR="00D21278">
        <w:t xml:space="preserve">emergency</w:t>
      </w:r>
      <w:r>
        <w:t xml:space="preserve">center 112.</w:t>
      </w:r>
    </w:p>
    <w:p w14:paraId="4415397C" w14:textId="77777777" w:rsidR="00D8311D" w:rsidRPr="00D21278" w:rsidRDefault="00D8311D" w:rsidP="00D8311D">
      <w:pPr>
        <w:rPr>
          <w:b/>
          <w:bCs/>
        </w:rPr>
      </w:pPr>
      <w:r w:rsidRPr="00D21278">
        <w:rPr>
          <w:b/>
          <w:bCs/>
        </w:rPr>
        <w:t xml:space="preserve">Interhospital Care Provision</w:t>
      </w:r>
    </w:p>
    <w:p w14:paraId="7D4B33B2" w14:textId="77777777" w:rsidR="00D8311D" w:rsidRDefault="00D8311D" w:rsidP="00D8311D">
      <w:r>
        <w:t xml:space="preserve">We support other hospitals by transporting critical patients between facilities. We do this with a high-tech ambulance and a specialized transport team, supported by internal and external medical experts.</w:t>
      </w:r>
    </w:p>
    <w:p w14:paraId="4C2B1055" w14:textId="77777777" w:rsidR="00D8311D" w:rsidRPr="00D21278" w:rsidRDefault="00D8311D" w:rsidP="00D8311D">
      <w:pPr>
        <w:rPr>
          <w:b/>
          <w:bCs/>
        </w:rPr>
      </w:pPr>
      <w:r w:rsidRPr="00D21278">
        <w:rPr>
          <w:b/>
          <w:bCs/>
        </w:rPr>
        <w:t xml:space="preserve">Disaster Medicine</w:t>
      </w:r>
    </w:p>
    <w:p w14:paraId="2B1E5E41" w14:textId="77777777" w:rsidR="00D8311D" w:rsidRDefault="00D8311D" w:rsidP="00D8311D">
      <w:r>
        <w:t xml:space="preserve">Our emergency department provides medical assistance in disaster and crisis situations, both inside and outside the hospital. We send out coordinating teams and deploy additional medical resources where needed. Preventive medical support at large events is also part of our service offering.</w:t>
      </w:r>
    </w:p>
    <w:p w14:paraId="532FB934" w14:textId="77A5CEF7" w:rsidR="00D21278" w:rsidRDefault="00D21278" w:rsidP="00D21278">
      <w:pPr>
        <w:pStyle w:val="Heading2"/>
      </w:pPr>
      <w:bookmarkStart w:id="10" w:name="_Toc178170863"/>
      <w:r>
        <w:t xml:space="preserve">Educational pillar</w:t>
      </w:r>
      <w:bookmarkEnd w:id="10"/>
    </w:p>
    <w:p w14:paraId="2EB86380" w14:textId="73594E7A" w:rsidR="00D21278" w:rsidRDefault="00D21278" w:rsidP="00D21278">
      <w:r>
        <w:t xml:space="preserve">Titles: Training and Development at CEDMIED Brussels</w:t>
      </w:r>
    </w:p>
    <w:p w14:paraId="72CDF6B8" w14:textId="7F3BA7FB" w:rsidR="00D21278" w:rsidRDefault="00D21278" w:rsidP="00D21278">
      <w:r>
        <w:t xml:space="preserve">At CEDIMED Brussels, we are committed to the training and professional development of healthcare providers. As a university </w:t>
      </w:r>
      <w:r w:rsidR="006A4DC2">
        <w:t xml:space="preserve">center</w:t>
      </w:r>
      <w:r>
        <w:t xml:space="preserve">&lt;we play a crucial role in training healthcare providers, nurses, doctors, and other healthcare professionals.</w:t>
      </w:r>
    </w:p>
    <w:p w14:paraId="3A5CB1D5" w14:textId="2ADBABBA" w:rsidR="00D21278" w:rsidRPr="006A4DC2" w:rsidRDefault="00D21278" w:rsidP="00D21278">
      <w:pPr>
        <w:rPr>
          <w:b/>
          <w:bCs/>
        </w:rPr>
      </w:pPr>
      <w:r w:rsidRPr="006A4DC2">
        <w:rPr>
          <w:b/>
          <w:bCs/>
        </w:rPr>
        <w:t xml:space="preserve">Internal </w:t>
      </w:r>
      <w:r w:rsidR="006A4DC2">
        <w:rPr>
          <w:b/>
          <w:bCs/>
        </w:rPr>
        <w:t xml:space="preserve">T</w:t>
      </w:r>
      <w:r w:rsidRPr="006A4DC2">
        <w:rPr>
          <w:b/>
          <w:bCs/>
        </w:rPr>
        <w:t xml:space="preserve">raining</w:t>
      </w:r>
    </w:p>
    <w:p w14:paraId="111F08DB" w14:textId="77777777" w:rsidR="00D21278" w:rsidRDefault="00D21278" w:rsidP="00D21278">
      <w:r>
        <w:t xml:space="preserve">Our internal training programs are at the core of our training policy. We combine traditional methods with simulation training, focused on rare but critical situations, to ensure the highest quality of care.</w:t>
      </w:r>
    </w:p>
    <w:p w14:paraId="0F137E83" w14:textId="00040810" w:rsidR="00D21278" w:rsidRPr="006A4DC2" w:rsidRDefault="00D21278" w:rsidP="00D21278">
      <w:pPr>
        <w:rPr>
          <w:b/>
          <w:bCs/>
        </w:rPr>
      </w:pPr>
      <w:r w:rsidRPr="006A4DC2">
        <w:rPr>
          <w:b/>
          <w:bCs/>
        </w:rPr>
        <w:t xml:space="preserve">External </w:t>
      </w:r>
      <w:r w:rsidR="006A4DC2">
        <w:rPr>
          <w:b/>
          <w:bCs/>
        </w:rPr>
        <w:t xml:space="preserve">T</w:t>
      </w:r>
      <w:r w:rsidRPr="006A4DC2">
        <w:rPr>
          <w:b/>
          <w:bCs/>
        </w:rPr>
        <w:t xml:space="preserve">raining</w:t>
      </w:r>
    </w:p>
    <w:p w14:paraId="79E92D58" w14:textId="77777777" w:rsidR="00D21278" w:rsidRDefault="00D21278" w:rsidP="00D21278">
      <w:r>
        <w:t xml:space="preserve">Together with the Faculty of Medicine and Pharmacy at VUB, we support training in emergency medicine and clinical education. In addition, we collaborate with institutions such as PIVO for the training of emergency responders and paramedics.</w:t>
      </w:r>
    </w:p>
    <w:p w14:paraId="48A247B1" w14:textId="5A2FA887" w:rsidR="00D21278" w:rsidRPr="006D3000" w:rsidRDefault="00FE75EF" w:rsidP="00D21278">
      <w:pPr>
        <w:rPr>
          <w:b/>
          <w:bCs/>
        </w:rPr>
      </w:pPr>
      <w:r w:rsidRPr="006D3000">
        <w:rPr>
          <w:b/>
          <w:bCs/>
        </w:rPr>
        <w:t xml:space="preserve">Training Center</w:t>
      </w:r>
    </w:p>
    <w:p w14:paraId="7B599662" w14:textId="21FE71B1" w:rsidR="00D21278" w:rsidRDefault="00D21278" w:rsidP="00D21278">
      <w:r w:rsidRPr="006D3000">
        <w:t xml:space="preserve">Our training center </w:t>
      </w:r>
      <w:r w:rsidR="006D3000">
        <w:t xml:space="preserve">offers a range of</w:t>
      </w:r>
      <w:r w:rsidRPr="006D3000">
        <w:t xml:space="preserve"> internationally certified courses</w:t>
      </w:r>
      <w:r w:rsidR="006D3000">
        <w:t xml:space="preserve"> </w:t>
      </w:r>
      <w:r w:rsidRPr="006D3000">
        <w:t xml:space="preserve">, such as Advanced Life Support (ALS)</w:t>
      </w:r>
      <w:r w:rsidR="006A4DC2" w:rsidRPr="006D3000">
        <w:t xml:space="preserve">, European Trauma Course (ETC)</w:t>
      </w:r>
      <w:r w:rsidRPr="006D3000">
        <w:t xml:space="preserve"> and </w:t>
      </w:r>
      <w:r w:rsidR="006A4DC2" w:rsidRPr="006D3000">
        <w:t xml:space="preserve">Safe Transfer and Retrieval</w:t>
      </w:r>
      <w:r w:rsidRPr="006D3000">
        <w:t xml:space="preserve"> (</w:t>
      </w:r>
      <w:r w:rsidR="006A4DC2" w:rsidRPr="006D3000">
        <w:t xml:space="preserve">NAPSTAR</w:t>
      </w:r>
      <w:r w:rsidRPr="006D3000">
        <w:t xml:space="preserve">). </w:t>
      </w:r>
      <w:r>
        <w:t xml:space="preserve">Thanks to our experienced team and efficient organization, we guarantee top-quality training.</w:t>
      </w:r>
    </w:p>
    <w:p w14:paraId="2CC3FA05" w14:textId="1546A660" w:rsidR="006A4DC2" w:rsidRDefault="006A4DC2" w:rsidP="00010CFE">
      <w:pPr>
        <w:pStyle w:val="Heading2"/>
      </w:pPr>
      <w:bookmarkStart w:id="11" w:name="_Toc178170864"/>
      <w:r>
        <w:t xml:space="preserve">Research pillar – ReGEDiM</w:t>
      </w:r>
      <w:bookmarkEnd w:id="11"/>
    </w:p>
    <w:p w14:paraId="39551F27" w14:textId="61CD5747" w:rsidR="00010CFE" w:rsidRDefault="00010CFE" w:rsidP="00010CFE">
      <w:r>
        <w:t xml:space="preserve">Title: ReGEDiM - Research Center for Emergency and Disaster Medicine</w:t>
      </w:r>
    </w:p>
    <w:p w14:paraId="1198F96E" w14:textId="65A7DB34" w:rsidR="00010CFE" w:rsidRDefault="00010CFE" w:rsidP="00010CFE">
      <w:r>
        <w:t xml:space="preserve">ReGEDiM, the Research Center for </w:t>
      </w:r>
      <w:r w:rsidR="00E53086">
        <w:t xml:space="preserve">Emergency</w:t>
      </w:r>
      <w:r>
        <w:t xml:space="preserve">and  Disaster Medicine, was established in 2011 as part of the Vrije Universiteit Brussel (VUB).  The center evolved from an earlier research initiative on disaster medicine that was established in 2008. ReGEDiM also organizes the European Master in Disaster Medicine </w:t>
      </w:r>
      <w:hyperlink r:id="rId26" w:history="1">
        <w:r w:rsidR="009C3A11" w:rsidRPr="00DF031C">
          <w:rPr>
            <w:rStyle w:val="Hyperlink"/>
          </w:rPr>
          <w:t xml:space="preserve">(www.dismedmaster.com</w:t>
        </w:r>
      </w:hyperlink>
      <w:r>
        <w:t xml:space="preserve">).</w:t>
      </w:r>
    </w:p>
    <w:p w14:paraId="5487CCFE" w14:textId="77777777" w:rsidR="00010CFE" w:rsidRPr="00E53086" w:rsidRDefault="00010CFE" w:rsidP="00010CFE">
      <w:pPr>
        <w:rPr>
          <w:b/>
          <w:bCs/>
        </w:rPr>
      </w:pPr>
      <w:r w:rsidRPr="00E53086">
        <w:rPr>
          <w:b/>
          <w:bCs/>
        </w:rPr>
        <w:t xml:space="preserve">Research at ReGEDiM</w:t>
      </w:r>
    </w:p>
    <w:p w14:paraId="78D01099" w14:textId="5C8FB7A2" w:rsidR="00010CFE" w:rsidRDefault="00010CFE" w:rsidP="00010CFE">
      <w:r>
        <w:t xml:space="preserve">Our research program focuses on various aspects of </w:t>
      </w:r>
      <w:r w:rsidR="00E53086">
        <w:t xml:space="preserve">emergency</w:t>
      </w:r>
      <w:r>
        <w:t xml:space="preserve">and disaster medicine:</w:t>
      </w:r>
    </w:p>
    <w:p w14:paraId="34D1AB7D" w14:textId="52A9EBF0" w:rsidR="00010CFE" w:rsidRDefault="00E53086" w:rsidP="00E53086">
      <w:pPr>
        <w:pStyle w:val="ListParagraph"/>
        <w:numPr>
          <w:ilvl w:val="0"/>
          <w:numId w:val="8"/>
        </w:numPr>
      </w:pPr>
      <w:r w:rsidRPr="00E53086">
        <w:rPr>
          <w:b/>
          <w:bCs/>
        </w:rPr>
        <w:t xml:space="preserve">Emergency</w:t>
      </w:r>
      <w:r w:rsidR="00010CFE" w:rsidRPr="00E53086">
        <w:rPr>
          <w:b/>
          <w:bCs/>
        </w:rPr>
        <w:t xml:space="preserve">Medicine:</w:t>
      </w:r>
      <w:r w:rsidR="00010CFE">
        <w:t xml:space="preserve"> We conduct research on training, quality improvement, IT solutions, data management, process analysis, predictors of care outcomes, reanimation, developments in medical imaging, patient satisfaction, and care for geriatric and pediatric emergency cases.</w:t>
      </w:r>
    </w:p>
    <w:p w14:paraId="6AAC9E4B" w14:textId="77777777" w:rsidR="00010CFE" w:rsidRDefault="00010CFE" w:rsidP="00E53086">
      <w:pPr>
        <w:pStyle w:val="ListParagraph"/>
        <w:numPr>
          <w:ilvl w:val="0"/>
          <w:numId w:val="8"/>
        </w:numPr>
      </w:pPr>
      <w:r w:rsidRPr="00E53086">
        <w:rPr>
          <w:b/>
          <w:bCs/>
        </w:rPr>
        <w:t xml:space="preserve">Disaster Medicine</w:t>
      </w:r>
      <w:r>
        <w:t xml:space="preserve"> The focus here is on evidence-based disaster medicine, disaster modeling and simulation, disaster management, mental health in disaster situations, and ethical issues in disaster response.</w:t>
      </w:r>
    </w:p>
    <w:p w14:paraId="45C2B7D5" w14:textId="77777777" w:rsidR="00010CFE" w:rsidRPr="00E53086" w:rsidRDefault="00010CFE" w:rsidP="00010CFE">
      <w:pPr>
        <w:rPr>
          <w:b/>
          <w:bCs/>
        </w:rPr>
      </w:pPr>
      <w:r w:rsidRPr="00E53086">
        <w:rPr>
          <w:b/>
          <w:bCs/>
        </w:rPr>
        <w:t xml:space="preserve">Innovation and Applications</w:t>
      </w:r>
    </w:p>
    <w:p w14:paraId="5A1340AB" w14:textId="77777777" w:rsidR="00010CFE" w:rsidRDefault="00010CFE" w:rsidP="00010CFE">
      <w:r>
        <w:t xml:space="preserve">ReGEDiM also focuses on practical applications of its research findings, such as:</w:t>
      </w:r>
    </w:p>
    <w:p w14:paraId="5CC9CC2F" w14:textId="77777777" w:rsidR="00010CFE" w:rsidRDefault="00010CFE" w:rsidP="009C3A11">
      <w:pPr>
        <w:pStyle w:val="ListParagraph"/>
        <w:numPr>
          <w:ilvl w:val="0"/>
          <w:numId w:val="9"/>
        </w:numPr>
      </w:pPr>
      <w:r>
        <w:t xml:space="preserve">Utstein-style Template: A standardized template for uniform reporting of acute medical assistance in disaster situations.</w:t>
      </w:r>
    </w:p>
    <w:p w14:paraId="44AB1DE9" w14:textId="77777777" w:rsidR="00010CFE" w:rsidRDefault="00010CFE" w:rsidP="009C3A11">
      <w:pPr>
        <w:pStyle w:val="ListParagraph"/>
        <w:numPr>
          <w:ilvl w:val="0"/>
          <w:numId w:val="9"/>
        </w:numPr>
      </w:pPr>
      <w:r>
        <w:t xml:space="preserve">ISEE OnScene™ and In-Hospital™: Software programs for education and training based on simulated disaster patient scenarios.</w:t>
      </w:r>
    </w:p>
    <w:p w14:paraId="73A750A1" w14:textId="77777777" w:rsidR="00010CFE" w:rsidRDefault="00010CFE" w:rsidP="009C3A11">
      <w:pPr>
        <w:pStyle w:val="ListParagraph"/>
        <w:numPr>
          <w:ilvl w:val="0"/>
          <w:numId w:val="9"/>
        </w:numPr>
      </w:pPr>
      <w:r>
        <w:t xml:space="preserve">CrisisData©: A universal medical record for disaster situations, based on scientific evidence.</w:t>
      </w:r>
    </w:p>
    <w:p w14:paraId="74CD1A49" w14:textId="77777777" w:rsidR="00010CFE" w:rsidRDefault="00010CFE" w:rsidP="009C3A11">
      <w:pPr>
        <w:pStyle w:val="ListParagraph"/>
        <w:numPr>
          <w:ilvl w:val="0"/>
          <w:numId w:val="9"/>
        </w:numPr>
      </w:pPr>
      <w:r>
        <w:t xml:space="preserve">DEMIS©: IT solutions for emergency and disaster medicine.</w:t>
      </w:r>
    </w:p>
    <w:p w14:paraId="7B764EA3" w14:textId="77777777" w:rsidR="00010CFE" w:rsidRDefault="00010CFE" w:rsidP="009C3A11">
      <w:pPr>
        <w:pStyle w:val="ListParagraph"/>
        <w:numPr>
          <w:ilvl w:val="0"/>
          <w:numId w:val="9"/>
        </w:numPr>
      </w:pPr>
      <w:r>
        <w:t xml:space="preserve">SIMEDIS©: Simulations for enhancing medical disaster management.</w:t>
      </w:r>
    </w:p>
    <w:p w14:paraId="04B3C79E" w14:textId="77777777" w:rsidR="00010CFE" w:rsidRDefault="00010CFE" w:rsidP="009C3A11">
      <w:pPr>
        <w:pStyle w:val="ListParagraph"/>
        <w:numPr>
          <w:ilvl w:val="0"/>
          <w:numId w:val="9"/>
        </w:numPr>
      </w:pPr>
      <w:r>
        <w:t xml:space="preserve">Mathematical tools for logistical decision support in acute medical assistance.</w:t>
      </w:r>
    </w:p>
    <w:p w14:paraId="0BC5B065" w14:textId="680F2A4F" w:rsidR="006A4DC2" w:rsidRDefault="00010CFE" w:rsidP="00010CFE">
      <w:r>
        <w:t xml:space="preserve">Through these initiatives, ReGEDiM actively contributes to the improvement of </w:t>
      </w:r>
      <w:r w:rsidR="009C3A11">
        <w:t xml:space="preserve">emergency</w:t>
      </w:r>
      <w:r>
        <w:t xml:space="preserve">and disaster medicine worldwide.</w:t>
      </w:r>
    </w:p>
    <w:p w14:paraId="19F94EB9" w14:textId="785AD24C" w:rsidR="00111408" w:rsidRDefault="00111408" w:rsidP="00111408">
      <w:pPr>
        <w:pStyle w:val="Heading2"/>
      </w:pPr>
      <w:bookmarkStart w:id="12" w:name="_Toc178170865"/>
      <w:r>
        <w:t xml:space="preserve">Innovation pillar</w:t>
      </w:r>
      <w:bookmarkEnd w:id="12"/>
    </w:p>
    <w:p w14:paraId="749D182B" w14:textId="77777777" w:rsidR="00216CE7" w:rsidRPr="00216CE7" w:rsidRDefault="00216CE7" w:rsidP="00216CE7">
      <w:r w:rsidRPr="00216CE7">
        <w:t xml:space="preserve">At CEDIMED Brussels, innovation is the driving force behind improvements in healthcare. Our mission is clear: we aim to make healthcare safer, better, and more affordable through innovative solutions. This is realized by collaborating with research institutions and industry, and by developing sustainable products and processes that contribute to advancements in the healthcare sector.</w:t>
      </w:r>
    </w:p>
    <w:p w14:paraId="49B52AA6" w14:textId="3DBC649D" w:rsidR="00216CE7" w:rsidRPr="00216CE7" w:rsidRDefault="00216CE7" w:rsidP="00216CE7">
      <w:pPr>
        <w:rPr>
          <w:b/>
          <w:bCs/>
        </w:rPr>
      </w:pPr>
      <w:r w:rsidRPr="00216CE7">
        <w:rPr>
          <w:b/>
          <w:bCs/>
        </w:rPr>
        <w:t xml:space="preserve">Innovation for</w:t>
      </w:r>
      <w:r>
        <w:rPr>
          <w:b/>
          <w:bCs/>
        </w:rPr>
        <w:t xml:space="preserve">b</w:t>
      </w:r>
      <w:r w:rsidRPr="00216CE7">
        <w:rPr>
          <w:b/>
          <w:bCs/>
        </w:rPr>
        <w:t xml:space="preserve">etter </w:t>
      </w:r>
      <w:r>
        <w:rPr>
          <w:b/>
          <w:bCs/>
        </w:rPr>
        <w:t xml:space="preserve">healthcare</w:t>
      </w:r>
      <w:r w:rsidRPr="00216CE7">
        <w:rPr>
          <w:b/>
          <w:bCs/>
        </w:rPr>
        <w:t xml:space="preserve"/>
      </w:r>
    </w:p>
    <w:p w14:paraId="4631F40D" w14:textId="77777777" w:rsidR="00216CE7" w:rsidRPr="00216CE7" w:rsidRDefault="00216CE7" w:rsidP="00216CE7">
      <w:r w:rsidRPr="00216CE7">
        <w:t xml:space="preserve">Our mission is to continuously improve the quality and safety of healthcare. We focus on innovative techniques and processes that promote the health and well-being of patients, while ensuring the affordability of healthcare. In a changing world, we continue to innovate, collaborating both internally and with external partners to create innovative solutions for today’s challenges.</w:t>
      </w:r>
    </w:p>
    <w:p w14:paraId="056C7716" w14:textId="7374BFF9" w:rsidR="00216CE7" w:rsidRPr="00E766C4" w:rsidRDefault="00216CE7" w:rsidP="00216CE7">
      <w:pPr>
        <w:rPr>
          <w:b/>
          <w:bCs/>
        </w:rPr>
      </w:pPr>
      <w:r w:rsidRPr="00E766C4">
        <w:rPr>
          <w:b/>
          <w:bCs/>
        </w:rPr>
        <w:t xml:space="preserve">Pioneering in healthcare innovation</w:t>
      </w:r>
    </w:p>
    <w:p w14:paraId="74088A43" w14:textId="5711EBD6" w:rsidR="00216CE7" w:rsidRPr="00216CE7" w:rsidRDefault="00216CE7" w:rsidP="00216CE7">
      <w:r w:rsidRPr="00216CE7">
        <w:t xml:space="preserve">CEDIMED Brussels aims to be a pioneer in healthcare innovation. Our vision is focused on developing new technologies and processes that enhance the quality of care. By translating our expertise into innovative solutions, we aim to create a resilient, patient-centered healthcare environment that is ready for the future. We focus on building strong collaborations between healthcare providers, researchers, and the industry to make a lasting impact on healthcare together.</w:t>
      </w:r>
    </w:p>
    <w:sectPr w:rsidR="00216CE7" w:rsidRPr="00216CE7" w:rsidSect="00393998">
      <w:headerReference w:type="even" r:id="rId27"/>
      <w:headerReference w:type="default" r:id="rId28"/>
      <w:footerReference w:type="even" r:id="rId29"/>
      <w:footerReference w:type="default" r:id="rId30"/>
      <w:pgSz w:w="11906" w:h="16838" w:code="9"/>
      <w:pgMar w:top="1134" w:right="1134" w:bottom="1134" w:left="1134" w:header="567" w:footer="816" w:gutter="73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D7B0B" w14:textId="77777777" w:rsidR="00BA241D" w:rsidRDefault="00BA241D" w:rsidP="00FE5442">
      <w:pPr>
        <w:spacing w:after="0" w:line="240" w:lineRule="auto"/>
      </w:pPr>
      <w:r>
        <w:separator/>
      </w:r>
    </w:p>
  </w:endnote>
  <w:endnote w:type="continuationSeparator" w:id="0">
    <w:p w14:paraId="5788C5F5" w14:textId="77777777" w:rsidR="00BA241D" w:rsidRDefault="00BA241D" w:rsidP="00FE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BECA" w14:textId="77777777" w:rsidR="00A16A29" w:rsidRPr="00FE5442" w:rsidRDefault="00A16A29">
    <w:pPr>
      <w:pStyle w:val="Footer"/>
      <w:rPr>
        <w:b/>
        <w:sz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0DFE3" w14:textId="77777777" w:rsidR="00A16A29" w:rsidRPr="007F2A9B" w:rsidRDefault="00A16A29" w:rsidP="007F2A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8DD25" w14:textId="77777777" w:rsidR="007F2A9B" w:rsidRPr="007F2A9B" w:rsidRDefault="007F2A9B" w:rsidP="007F2A9B">
    <w:pPr>
      <w:pStyle w:val="Footer"/>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8</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FC233" w14:textId="77777777" w:rsidR="007F2A9B" w:rsidRPr="009B3737" w:rsidRDefault="007F2A9B" w:rsidP="00FE5442">
    <w:pPr>
      <w:pStyle w:val="Footer"/>
      <w:jc w:val="right"/>
      <w:rPr>
        <w:b/>
        <w:color w:val="000000" w:themeColor="text1"/>
        <w:sz w:val="12"/>
      </w:rPr>
    </w:pPr>
    <w:r w:rsidRPr="009B3737">
      <w:rPr>
        <w:b/>
        <w:color w:val="000000" w:themeColor="text1"/>
        <w:sz w:val="12"/>
      </w:rPr>
      <w:t xml:space="preserve">Pagina: </w:t>
    </w:r>
    <w:r w:rsidRPr="009B3737">
      <w:rPr>
        <w:b/>
        <w:color w:val="000000" w:themeColor="text1"/>
        <w:sz w:val="12"/>
      </w:rPr>
    </w:r>
    <w:r w:rsidRPr="009B3737">
      <w:rPr>
        <w:b/>
        <w:color w:val="000000" w:themeColor="text1"/>
        <w:sz w:val="12"/>
      </w:rPr>
      <w:instrText/>
    </w:r>
    <w:r w:rsidRPr="009B3737">
      <w:rPr>
        <w:b/>
        <w:color w:val="000000" w:themeColor="text1"/>
        <w:sz w:val="12"/>
      </w:rPr>
    </w:r>
    <w:r w:rsidR="00B126BA" w:rsidRPr="00B126BA">
      <w:rPr>
        <w:b/>
        <w:noProof/>
        <w:color w:val="000000" w:themeColor="text1"/>
        <w:sz w:val="12"/>
        <w:lang w:val="nl-NL"/>
      </w:rPr>
      <w:t xml:space="preserve">9</w:t>
    </w:r>
    <w:r w:rsidRPr="009B3737">
      <w:rPr>
        <w:b/>
        <w:color w:val="000000" w:themeColor="text1"/>
        <w:sz w:val="12"/>
      </w:rPr>
    </w:r>
    <w:r w:rsidRPr="009B3737">
      <w:rPr>
        <w:b/>
        <w:color w:val="000000" w:themeColor="text1"/>
        <w:sz w:val="12"/>
      </w:rPr>
      <w:t xml:space="preserve">/</w:t>
    </w:r>
    <w:r w:rsidRPr="009B3737">
      <w:rPr>
        <w:b/>
        <w:color w:val="000000" w:themeColor="text1"/>
        <w:sz w:val="12"/>
      </w:rPr>
    </w:r>
    <w:r w:rsidRPr="009B3737">
      <w:rPr>
        <w:b/>
        <w:color w:val="000000" w:themeColor="text1"/>
        <w:sz w:val="12"/>
      </w:rPr>
      <w:instrText xml:space="preserve"/>
    </w:r>
    <w:r w:rsidRPr="009B3737">
      <w:rPr>
        <w:b/>
        <w:color w:val="000000" w:themeColor="text1"/>
        <w:sz w:val="12"/>
      </w:rPr>
    </w:r>
    <w:r w:rsidR="00B126BA">
      <w:rPr>
        <w:b/>
        <w:noProof/>
        <w:color w:val="000000" w:themeColor="text1"/>
        <w:sz w:val="12"/>
      </w:rPr>
      <w:t xml:space="preserve">9</w:t>
    </w:r>
    <w:r w:rsidRPr="009B3737">
      <w:rPr>
        <w:b/>
        <w:color w:val="000000" w:themeColor="text1"/>
        <w:sz w:val="12"/>
      </w:rP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774C" w14:textId="77777777" w:rsidR="00BA241D" w:rsidRDefault="00BA241D" w:rsidP="00FE5442">
      <w:pPr>
        <w:spacing w:after="0" w:line="240" w:lineRule="auto"/>
      </w:pPr>
      <w:r>
        <w:separator/>
      </w:r>
    </w:p>
  </w:footnote>
  <w:footnote w:type="continuationSeparator" w:id="0">
    <w:p w14:paraId="25085487" w14:textId="77777777" w:rsidR="00BA241D" w:rsidRDefault="00BA241D" w:rsidP="00FE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E4C11" w14:textId="77777777" w:rsidR="00A16A29" w:rsidRPr="00B64586" w:rsidRDefault="00A16A29" w:rsidP="00B645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D6986" w14:textId="77777777" w:rsidR="00A16A29" w:rsidRPr="007F2A9B" w:rsidRDefault="00A16A29" w:rsidP="007F2A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79C59" w14:textId="77777777" w:rsidR="007F2A9B" w:rsidRPr="007F2A9B" w:rsidRDefault="007F2A9B" w:rsidP="007F2A9B">
    <w:pPr>
      <w:pStyle w:val="Header"/>
      <w:tabs>
        <w:tab w:val="clear" w:pos="9072"/>
        <w:tab w:val="right" w:pos="8931"/>
      </w:tabs>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60288" behindDoc="0" locked="0" layoutInCell="1" allowOverlap="1" wp14:anchorId="0B3EEB7A" wp14:editId="07DC6EBB">
          <wp:simplePos x="0" y="0"/>
          <wp:positionH relativeFrom="page">
            <wp:posOffset>720090</wp:posOffset>
          </wp:positionH>
          <wp:positionV relativeFrom="page">
            <wp:posOffset>323850</wp:posOffset>
          </wp:positionV>
          <wp:extent cx="180000" cy="180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sdt>
      <w:sdtPr>
        <w:rPr>
          <w:b/>
          <w:color w:val="000000" w:themeColor="text1"/>
          <w:sz w:val="12"/>
          <w:szCs w:val="16"/>
          <w:lang w:val="en-US"/>
        </w:rPr>
        <w:alias w:val="Titel"/>
        <w:tag w:val=""/>
        <w:id w:val="183799767"/>
        <w:dataBinding w:prefixMappings="xmlns:ns0='http://purl.org/dc/elements/1.1/' xmlns:ns1='http://schemas.openxmlformats.org/package/2006/metadata/core-properties' " w:xpath="/ns1:coreProperties[1]/ns0:title[1]" w:storeItemID="{6C3C8BC8-F283-45AE-878A-BAB7291924A1}"/>
        <w:text/>
      </w:sdtPr>
      <w:sdtEndPr/>
      <w:sdtContent>
        <w:r w:rsidR="000C2243">
          <w:rPr>
            <w:b/>
            <w:color w:val="000000" w:themeColor="text1"/>
            <w:sz w:val="12"/>
            <w:szCs w:val="16"/>
            <w:lang w:val="en-US"/>
          </w:rPr>
          <w:t xml:space="preserve">Webdesign</w:t>
        </w:r>
      </w:sdtContent>
    </w:sdt>
    <w:r w:rsidRPr="00BA08C5">
      <w:rPr>
        <w:b/>
        <w:color w:val="000000" w:themeColor="text1"/>
        <w:sz w:val="12"/>
        <w:szCs w:val="16"/>
        <w:lang w:val="en-US"/>
      </w:rPr>
      <w:t xml:space="preserve"> - </w:t>
    </w:r>
    <w:sdt>
      <w:sdtPr>
        <w:rPr>
          <w:b/>
          <w:color w:val="000000" w:themeColor="text1"/>
          <w:sz w:val="12"/>
          <w:szCs w:val="16"/>
          <w:lang w:val="en-US"/>
        </w:rPr>
        <w:alias w:val="Subject"/>
        <w:tag w:val=""/>
        <w:id w:val="369339067"/>
        <w:placeholder>
          <w:docPart w:val="7F9DA863AE164764A779516E5F2CD339"/>
        </w:placeholder>
        <w:dataBinding w:prefixMappings="xmlns:ns0='http://purl.org/dc/elements/1.1/' xmlns:ns1='http://schemas.openxmlformats.org/package/2006/metadata/core-properties' " w:xpath="/ns1:coreProperties[1]/ns0:subject[1]" w:storeItemID="{6C3C8BC8-F283-45AE-878A-BAB7291924A1}"/>
        <w:text/>
      </w:sdtPr>
      <w:sdtEndPr/>
      <w:sdtContent>
        <w:r w:rsidR="000C2243">
          <w:rPr>
            <w:b/>
            <w:color w:val="000000" w:themeColor="text1"/>
            <w:sz w:val="12"/>
            <w:szCs w:val="16"/>
            <w:lang w:val="en-US"/>
          </w:rPr>
          <w:t xml:space="preserve">Basisteksten</w:t>
        </w: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B18878" w14:textId="4DC653E3" w:rsidR="007F2A9B" w:rsidRPr="00BA08C5" w:rsidRDefault="007F2A9B" w:rsidP="007F2A9B">
    <w:pPr>
      <w:pStyle w:val="Header"/>
      <w:tabs>
        <w:tab w:val="clear" w:pos="9072"/>
        <w:tab w:val="right" w:pos="8931"/>
      </w:tabs>
      <w:ind w:left="-851"/>
      <w:jc w:val="right"/>
      <w:rPr>
        <w:b/>
        <w:color w:val="000000" w:themeColor="text1"/>
        <w:sz w:val="12"/>
        <w:szCs w:val="16"/>
        <w:lang w:val="en-US"/>
      </w:rPr>
    </w:pPr>
    <w:r>
      <w:rPr>
        <w:b/>
        <w:noProof/>
        <w:color w:val="000000" w:themeColor="text1"/>
        <w:sz w:val="12"/>
        <w:szCs w:val="16"/>
        <w:lang w:eastAsia="nl-BE"/>
      </w:rPr>
      <w:drawing>
        <wp:anchor distT="0" distB="0" distL="114300" distR="114300" simplePos="0" relativeHeight="251658240" behindDoc="0" locked="0" layoutInCell="1" allowOverlap="1" wp14:anchorId="2E90B362" wp14:editId="003E79F7">
          <wp:simplePos x="0" y="0"/>
          <wp:positionH relativeFrom="page">
            <wp:posOffset>6661150</wp:posOffset>
          </wp:positionH>
          <wp:positionV relativeFrom="page">
            <wp:posOffset>323850</wp:posOffset>
          </wp:positionV>
          <wp:extent cx="180000" cy="180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dime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margin">
            <wp14:pctWidth>0</wp14:pctWidth>
          </wp14:sizeRelH>
          <wp14:sizeRelV relativeFrom="margin">
            <wp14:pctHeight>0</wp14:pctHeight>
          </wp14:sizeRelV>
        </wp:anchor>
      </w:drawing>
    </w:r>
    <w:r w:rsidR="00D72E33">
      <w:rPr>
        <w:b/>
        <w:color w:val="000000" w:themeColor="text1"/>
        <w:sz w:val="12"/>
        <w:szCs w:val="16"/>
        <w:lang w:val="en-US"/>
      </w:rPr>
    </w:r>
    <w:r w:rsidR="00D72E33">
      <w:rPr>
        <w:b/>
        <w:color w:val="000000" w:themeColor="text1"/>
        <w:sz w:val="12"/>
        <w:szCs w:val="16"/>
        <w:lang w:val="en-US"/>
      </w:rPr>
      <w:instrText xml:space="preserve"/>
    </w:r>
    <w:r w:rsidR="00D72E33">
      <w:rPr>
        <w:b/>
        <w:color w:val="000000" w:themeColor="text1"/>
        <w:sz w:val="12"/>
        <w:szCs w:val="16"/>
        <w:lang w:val="en-US"/>
      </w:rPr>
    </w:r>
    <w:r w:rsidR="00AD795A">
      <w:rPr>
        <w:b/>
        <w:noProof/>
        <w:color w:val="000000" w:themeColor="text1"/>
        <w:sz w:val="12"/>
        <w:szCs w:val="16"/>
        <w:lang w:val="en-US"/>
      </w:rPr>
      <w:t xml:space="preserve">PIllars</w:t>
    </w:r>
    <w:r w:rsidR="00D72E33">
      <w:rPr>
        <w:b/>
        <w:color w:val="000000" w:themeColor="text1"/>
        <w:sz w:val="12"/>
        <w:szCs w:val="16"/>
        <w:lang w:val="en-US"/>
      </w:rPr>
    </w:r>
    <w:r>
      <w:rPr>
        <w:b/>
        <w:color w:val="000000" w:themeColor="text1"/>
        <w:sz w:val="12"/>
        <w:szCs w:val="16"/>
        <w:lang w:val="en-U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E26F0"/>
    <w:multiLevelType w:val="hybridMultilevel"/>
    <w:tmpl w:val="ED7084F0"/>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32648A8"/>
    <w:multiLevelType w:val="multilevel"/>
    <w:tmpl w:val="413AE33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709" w:firstLine="0"/>
      </w:pPr>
      <w:rPr>
        <w:rFonts w:hint="default"/>
      </w:rPr>
    </w:lvl>
    <w:lvl w:ilvl="3">
      <w:start w:val="1"/>
      <w:numFmt w:val="decimal"/>
      <w:pStyle w:val="Heading4"/>
      <w:lvlText w:val="%1.%2.%3.%4"/>
      <w:lvlJc w:val="left"/>
      <w:pPr>
        <w:ind w:left="1702"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30953CE"/>
    <w:multiLevelType w:val="hybridMultilevel"/>
    <w:tmpl w:val="88BE7AEC"/>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322D2D44"/>
    <w:multiLevelType w:val="hybridMultilevel"/>
    <w:tmpl w:val="682E2C14"/>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329700F2"/>
    <w:multiLevelType w:val="hybridMultilevel"/>
    <w:tmpl w:val="C4E88404"/>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3F7F3AF3"/>
    <w:multiLevelType w:val="hybridMultilevel"/>
    <w:tmpl w:val="8F1248F8"/>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4BB64E8D"/>
    <w:multiLevelType w:val="hybridMultilevel"/>
    <w:tmpl w:val="9ECC8600"/>
    <w:lvl w:ilvl="0" w:tplc="08130005">
      <w:start w:val="1"/>
      <w:numFmt w:val="bullet"/>
      <w:lvlText w:val=""/>
      <w:lvlJc w:val="left"/>
      <w:pPr>
        <w:ind w:left="360" w:hanging="360"/>
      </w:pPr>
      <w:rPr>
        <w:rFonts w:ascii="Wingdings" w:hAnsi="Wingdings"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7" w15:restartNumberingAfterBreak="0">
    <w:nsid w:val="646118EF"/>
    <w:multiLevelType w:val="hybridMultilevel"/>
    <w:tmpl w:val="9AF4335A"/>
    <w:lvl w:ilvl="0" w:tplc="08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6512355A"/>
    <w:multiLevelType w:val="hybridMultilevel"/>
    <w:tmpl w:val="FEE08B92"/>
    <w:lvl w:ilvl="0" w:tplc="08130005">
      <w:start w:val="1"/>
      <w:numFmt w:val="bullet"/>
      <w:lvlText w:val=""/>
      <w:lvlJc w:val="left"/>
      <w:pPr>
        <w:ind w:left="720" w:hanging="360"/>
      </w:pPr>
      <w:rPr>
        <w:rFonts w:ascii="Wingdings" w:hAnsi="Wingdings"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600403439">
    <w:abstractNumId w:val="1"/>
  </w:num>
  <w:num w:numId="2" w16cid:durableId="1204560909">
    <w:abstractNumId w:val="3"/>
  </w:num>
  <w:num w:numId="3" w16cid:durableId="1441798534">
    <w:abstractNumId w:val="8"/>
  </w:num>
  <w:num w:numId="4" w16cid:durableId="1497112803">
    <w:abstractNumId w:val="6"/>
  </w:num>
  <w:num w:numId="5" w16cid:durableId="842013542">
    <w:abstractNumId w:val="5"/>
  </w:num>
  <w:num w:numId="6" w16cid:durableId="1241939966">
    <w:abstractNumId w:val="0"/>
  </w:num>
  <w:num w:numId="7" w16cid:durableId="934243048">
    <w:abstractNumId w:val="2"/>
  </w:num>
  <w:num w:numId="8" w16cid:durableId="1354260383">
    <w:abstractNumId w:val="4"/>
  </w:num>
  <w:num w:numId="9" w16cid:durableId="489256469">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nl-BE" w:vendorID="64" w:dllVersion="6" w:nlCheck="1" w:checkStyle="0"/>
  <w:activeWritingStyle w:appName="MSWord" w:lang="en-GB" w:vendorID="64" w:dllVersion="6" w:nlCheck="1" w:checkStyle="1"/>
  <w:activeWritingStyle w:appName="MSWord" w:lang="en-US" w:vendorID="64" w:dllVersion="6" w:nlCheck="1" w:checkStyle="1"/>
  <w:activeWritingStyle w:appName="MSWord" w:lang="nl-NL" w:vendorID="64" w:dllVersion="6" w:nlCheck="1" w:checkStyle="0"/>
  <w:activeWritingStyle w:appName="MSWord" w:lang="fr-FR" w:vendorID="64" w:dllVersion="6" w:nlCheck="1" w:checkStyle="0"/>
  <w:activeWritingStyle w:appName="MSWord" w:lang="nl-BE" w:vendorID="64" w:dllVersion="0" w:nlCheck="1" w:checkStyle="0"/>
  <w:activeWritingStyle w:appName="MSWord" w:lang="fr-BE" w:vendorID="64" w:dllVersion="0" w:nlCheck="1" w:checkStyle="0"/>
  <w:activeWritingStyle w:appName="MSWord" w:lang="en-GB" w:vendorID="64" w:dllVersion="0" w:nlCheck="1" w:checkStyle="0"/>
  <w:activeWritingStyle w:appName="MSWord" w:lang="en-US" w:vendorID="64" w:dllVersion="0" w:nlCheck="1" w:checkStyle="0"/>
  <w:attachedTemplate r:id="rId1"/>
  <w:defaultTabStop w:val="708"/>
  <w:hyphenationZone w:val="425"/>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243"/>
    <w:rsid w:val="00000E7B"/>
    <w:rsid w:val="00002D62"/>
    <w:rsid w:val="000046C1"/>
    <w:rsid w:val="00004914"/>
    <w:rsid w:val="00010CFE"/>
    <w:rsid w:val="00012BB8"/>
    <w:rsid w:val="00014C0F"/>
    <w:rsid w:val="00017DDF"/>
    <w:rsid w:val="00020192"/>
    <w:rsid w:val="00022D3C"/>
    <w:rsid w:val="00023D2F"/>
    <w:rsid w:val="00037165"/>
    <w:rsid w:val="0003781E"/>
    <w:rsid w:val="0003786B"/>
    <w:rsid w:val="00040F71"/>
    <w:rsid w:val="0005042A"/>
    <w:rsid w:val="00052B36"/>
    <w:rsid w:val="000561B7"/>
    <w:rsid w:val="000563C8"/>
    <w:rsid w:val="00060C4A"/>
    <w:rsid w:val="00062B35"/>
    <w:rsid w:val="00062EDE"/>
    <w:rsid w:val="0006687D"/>
    <w:rsid w:val="000676DD"/>
    <w:rsid w:val="00073831"/>
    <w:rsid w:val="00074E9F"/>
    <w:rsid w:val="00076D5D"/>
    <w:rsid w:val="00080227"/>
    <w:rsid w:val="00080406"/>
    <w:rsid w:val="00084038"/>
    <w:rsid w:val="00084343"/>
    <w:rsid w:val="00085032"/>
    <w:rsid w:val="00090707"/>
    <w:rsid w:val="0009246F"/>
    <w:rsid w:val="00092C3C"/>
    <w:rsid w:val="00095CC6"/>
    <w:rsid w:val="00097143"/>
    <w:rsid w:val="00097C6A"/>
    <w:rsid w:val="000A2371"/>
    <w:rsid w:val="000A3771"/>
    <w:rsid w:val="000A495C"/>
    <w:rsid w:val="000A635F"/>
    <w:rsid w:val="000B2029"/>
    <w:rsid w:val="000B51D3"/>
    <w:rsid w:val="000C156D"/>
    <w:rsid w:val="000C2243"/>
    <w:rsid w:val="000C2B3A"/>
    <w:rsid w:val="000C3631"/>
    <w:rsid w:val="000C76CF"/>
    <w:rsid w:val="000C7C88"/>
    <w:rsid w:val="000D00BB"/>
    <w:rsid w:val="000D074A"/>
    <w:rsid w:val="000D0C89"/>
    <w:rsid w:val="000D1560"/>
    <w:rsid w:val="000D2C84"/>
    <w:rsid w:val="000E3903"/>
    <w:rsid w:val="000E4502"/>
    <w:rsid w:val="000E5527"/>
    <w:rsid w:val="000E58E8"/>
    <w:rsid w:val="000F0C19"/>
    <w:rsid w:val="000F0F5C"/>
    <w:rsid w:val="000F2824"/>
    <w:rsid w:val="000F66F0"/>
    <w:rsid w:val="00105BA3"/>
    <w:rsid w:val="00106CD5"/>
    <w:rsid w:val="00111408"/>
    <w:rsid w:val="00114872"/>
    <w:rsid w:val="00115DB9"/>
    <w:rsid w:val="0011627E"/>
    <w:rsid w:val="00116D3E"/>
    <w:rsid w:val="001222FD"/>
    <w:rsid w:val="00124A06"/>
    <w:rsid w:val="00130044"/>
    <w:rsid w:val="001336A8"/>
    <w:rsid w:val="001348B2"/>
    <w:rsid w:val="001364B5"/>
    <w:rsid w:val="00142450"/>
    <w:rsid w:val="001504B1"/>
    <w:rsid w:val="0015223F"/>
    <w:rsid w:val="00153D71"/>
    <w:rsid w:val="00154DCC"/>
    <w:rsid w:val="001558F5"/>
    <w:rsid w:val="0015752A"/>
    <w:rsid w:val="00164F76"/>
    <w:rsid w:val="00171A2C"/>
    <w:rsid w:val="00174CC3"/>
    <w:rsid w:val="00181603"/>
    <w:rsid w:val="001817EE"/>
    <w:rsid w:val="00181BE2"/>
    <w:rsid w:val="001849A6"/>
    <w:rsid w:val="00184E6C"/>
    <w:rsid w:val="001851CB"/>
    <w:rsid w:val="0018582A"/>
    <w:rsid w:val="00185EEB"/>
    <w:rsid w:val="00187B83"/>
    <w:rsid w:val="001937AA"/>
    <w:rsid w:val="00193A10"/>
    <w:rsid w:val="00197B05"/>
    <w:rsid w:val="001A12F6"/>
    <w:rsid w:val="001A348E"/>
    <w:rsid w:val="001A5900"/>
    <w:rsid w:val="001A6A18"/>
    <w:rsid w:val="001B15ED"/>
    <w:rsid w:val="001B5B32"/>
    <w:rsid w:val="001B7EC5"/>
    <w:rsid w:val="001C01FB"/>
    <w:rsid w:val="001C1D1E"/>
    <w:rsid w:val="001C289C"/>
    <w:rsid w:val="001C49C0"/>
    <w:rsid w:val="001C4DC6"/>
    <w:rsid w:val="001C525F"/>
    <w:rsid w:val="001D3159"/>
    <w:rsid w:val="001D46CB"/>
    <w:rsid w:val="001D5D80"/>
    <w:rsid w:val="001D5F72"/>
    <w:rsid w:val="001D72A1"/>
    <w:rsid w:val="001D7D2B"/>
    <w:rsid w:val="001E2F33"/>
    <w:rsid w:val="001E4BF2"/>
    <w:rsid w:val="001E6974"/>
    <w:rsid w:val="001E6E0A"/>
    <w:rsid w:val="001F1007"/>
    <w:rsid w:val="001F3D5E"/>
    <w:rsid w:val="001F5A66"/>
    <w:rsid w:val="00201AD4"/>
    <w:rsid w:val="00202E0D"/>
    <w:rsid w:val="00203899"/>
    <w:rsid w:val="00203927"/>
    <w:rsid w:val="0021002B"/>
    <w:rsid w:val="002124CE"/>
    <w:rsid w:val="002137CB"/>
    <w:rsid w:val="00216004"/>
    <w:rsid w:val="00216CE7"/>
    <w:rsid w:val="00216F18"/>
    <w:rsid w:val="002176A9"/>
    <w:rsid w:val="00217D0A"/>
    <w:rsid w:val="00217D92"/>
    <w:rsid w:val="00221A5C"/>
    <w:rsid w:val="00223B24"/>
    <w:rsid w:val="00226D35"/>
    <w:rsid w:val="002324F9"/>
    <w:rsid w:val="002331F6"/>
    <w:rsid w:val="00235E1B"/>
    <w:rsid w:val="00237151"/>
    <w:rsid w:val="00237F81"/>
    <w:rsid w:val="002436E6"/>
    <w:rsid w:val="00244DB9"/>
    <w:rsid w:val="002465D4"/>
    <w:rsid w:val="0024722A"/>
    <w:rsid w:val="00247462"/>
    <w:rsid w:val="002519B0"/>
    <w:rsid w:val="00252DDD"/>
    <w:rsid w:val="00255E08"/>
    <w:rsid w:val="00263FEA"/>
    <w:rsid w:val="00264E90"/>
    <w:rsid w:val="002673DD"/>
    <w:rsid w:val="0027047C"/>
    <w:rsid w:val="00275F4F"/>
    <w:rsid w:val="00280D86"/>
    <w:rsid w:val="00281FA3"/>
    <w:rsid w:val="00283035"/>
    <w:rsid w:val="002879C2"/>
    <w:rsid w:val="00296503"/>
    <w:rsid w:val="002A07F7"/>
    <w:rsid w:val="002A2775"/>
    <w:rsid w:val="002A3A81"/>
    <w:rsid w:val="002A3FE8"/>
    <w:rsid w:val="002A5E7E"/>
    <w:rsid w:val="002B43D4"/>
    <w:rsid w:val="002B5FDA"/>
    <w:rsid w:val="002B67E0"/>
    <w:rsid w:val="002B76B3"/>
    <w:rsid w:val="002C012F"/>
    <w:rsid w:val="002C2CF2"/>
    <w:rsid w:val="002D0C7B"/>
    <w:rsid w:val="002D7BE3"/>
    <w:rsid w:val="002E0D29"/>
    <w:rsid w:val="002E402B"/>
    <w:rsid w:val="002E7671"/>
    <w:rsid w:val="002F6A4D"/>
    <w:rsid w:val="002F6F94"/>
    <w:rsid w:val="00312642"/>
    <w:rsid w:val="003129EA"/>
    <w:rsid w:val="0031371E"/>
    <w:rsid w:val="00316495"/>
    <w:rsid w:val="00324276"/>
    <w:rsid w:val="00325C34"/>
    <w:rsid w:val="00330E0A"/>
    <w:rsid w:val="0033504A"/>
    <w:rsid w:val="00335D57"/>
    <w:rsid w:val="003464CC"/>
    <w:rsid w:val="00356414"/>
    <w:rsid w:val="00363A87"/>
    <w:rsid w:val="00365C16"/>
    <w:rsid w:val="0036667C"/>
    <w:rsid w:val="00366A5A"/>
    <w:rsid w:val="0036769C"/>
    <w:rsid w:val="00367A1E"/>
    <w:rsid w:val="003711CF"/>
    <w:rsid w:val="00371242"/>
    <w:rsid w:val="00371BF0"/>
    <w:rsid w:val="00372340"/>
    <w:rsid w:val="0037424C"/>
    <w:rsid w:val="0037584E"/>
    <w:rsid w:val="00381743"/>
    <w:rsid w:val="00382DE5"/>
    <w:rsid w:val="00391AFE"/>
    <w:rsid w:val="00392882"/>
    <w:rsid w:val="00392DC0"/>
    <w:rsid w:val="00393998"/>
    <w:rsid w:val="00394FB2"/>
    <w:rsid w:val="00396BC0"/>
    <w:rsid w:val="003A0266"/>
    <w:rsid w:val="003A0C4B"/>
    <w:rsid w:val="003A5261"/>
    <w:rsid w:val="003A578D"/>
    <w:rsid w:val="003A68EB"/>
    <w:rsid w:val="003B0E36"/>
    <w:rsid w:val="003B3138"/>
    <w:rsid w:val="003B41C7"/>
    <w:rsid w:val="003B60DB"/>
    <w:rsid w:val="003B6CBA"/>
    <w:rsid w:val="003B7240"/>
    <w:rsid w:val="003C0AF3"/>
    <w:rsid w:val="003C413F"/>
    <w:rsid w:val="003D5CAF"/>
    <w:rsid w:val="003D7A63"/>
    <w:rsid w:val="003E1C5E"/>
    <w:rsid w:val="003E240B"/>
    <w:rsid w:val="003E4BA9"/>
    <w:rsid w:val="003E5221"/>
    <w:rsid w:val="003E73A9"/>
    <w:rsid w:val="003F2305"/>
    <w:rsid w:val="003F2C50"/>
    <w:rsid w:val="003F6F1E"/>
    <w:rsid w:val="003F6F4A"/>
    <w:rsid w:val="003F6F76"/>
    <w:rsid w:val="004004ED"/>
    <w:rsid w:val="00402260"/>
    <w:rsid w:val="00410750"/>
    <w:rsid w:val="004128AD"/>
    <w:rsid w:val="00415FE5"/>
    <w:rsid w:val="004162E6"/>
    <w:rsid w:val="004203D7"/>
    <w:rsid w:val="00421312"/>
    <w:rsid w:val="00434DD7"/>
    <w:rsid w:val="00436763"/>
    <w:rsid w:val="00436A74"/>
    <w:rsid w:val="00436A86"/>
    <w:rsid w:val="00437C76"/>
    <w:rsid w:val="0044230D"/>
    <w:rsid w:val="0044231C"/>
    <w:rsid w:val="004438D2"/>
    <w:rsid w:val="0044719C"/>
    <w:rsid w:val="00447432"/>
    <w:rsid w:val="004529E2"/>
    <w:rsid w:val="004540D8"/>
    <w:rsid w:val="0045466E"/>
    <w:rsid w:val="00457616"/>
    <w:rsid w:val="00457E8A"/>
    <w:rsid w:val="00463460"/>
    <w:rsid w:val="0046691D"/>
    <w:rsid w:val="00466A76"/>
    <w:rsid w:val="004705D0"/>
    <w:rsid w:val="004728B0"/>
    <w:rsid w:val="00473A39"/>
    <w:rsid w:val="00476BE3"/>
    <w:rsid w:val="004829CE"/>
    <w:rsid w:val="004843D8"/>
    <w:rsid w:val="00484BA0"/>
    <w:rsid w:val="00484C3A"/>
    <w:rsid w:val="00484DD1"/>
    <w:rsid w:val="00487CD8"/>
    <w:rsid w:val="00491868"/>
    <w:rsid w:val="004942B9"/>
    <w:rsid w:val="00494E3A"/>
    <w:rsid w:val="004A1F79"/>
    <w:rsid w:val="004A32C1"/>
    <w:rsid w:val="004A6547"/>
    <w:rsid w:val="004A69DA"/>
    <w:rsid w:val="004A77C8"/>
    <w:rsid w:val="004B230C"/>
    <w:rsid w:val="004B4676"/>
    <w:rsid w:val="004B60B4"/>
    <w:rsid w:val="004B7EBA"/>
    <w:rsid w:val="004C092C"/>
    <w:rsid w:val="004D4619"/>
    <w:rsid w:val="004D766E"/>
    <w:rsid w:val="004E1E36"/>
    <w:rsid w:val="004E2D27"/>
    <w:rsid w:val="004E3C19"/>
    <w:rsid w:val="004E5A8B"/>
    <w:rsid w:val="004E7FA8"/>
    <w:rsid w:val="004F724F"/>
    <w:rsid w:val="00502661"/>
    <w:rsid w:val="0050722E"/>
    <w:rsid w:val="00511CF9"/>
    <w:rsid w:val="0051250E"/>
    <w:rsid w:val="00517E3B"/>
    <w:rsid w:val="0052180F"/>
    <w:rsid w:val="00525138"/>
    <w:rsid w:val="005266BA"/>
    <w:rsid w:val="00532C3E"/>
    <w:rsid w:val="0053327F"/>
    <w:rsid w:val="00541074"/>
    <w:rsid w:val="00542031"/>
    <w:rsid w:val="00542558"/>
    <w:rsid w:val="0054287A"/>
    <w:rsid w:val="00546029"/>
    <w:rsid w:val="005536E3"/>
    <w:rsid w:val="00554D7A"/>
    <w:rsid w:val="00560469"/>
    <w:rsid w:val="005646B9"/>
    <w:rsid w:val="00564CD6"/>
    <w:rsid w:val="0056552E"/>
    <w:rsid w:val="0057159F"/>
    <w:rsid w:val="0057212C"/>
    <w:rsid w:val="005731FF"/>
    <w:rsid w:val="00573AC5"/>
    <w:rsid w:val="0058340A"/>
    <w:rsid w:val="005842AE"/>
    <w:rsid w:val="00594C77"/>
    <w:rsid w:val="00596F34"/>
    <w:rsid w:val="005A04E4"/>
    <w:rsid w:val="005A0F0F"/>
    <w:rsid w:val="005A10E7"/>
    <w:rsid w:val="005A2512"/>
    <w:rsid w:val="005B36B6"/>
    <w:rsid w:val="005B3F56"/>
    <w:rsid w:val="005B6D03"/>
    <w:rsid w:val="005C08BB"/>
    <w:rsid w:val="005C25FF"/>
    <w:rsid w:val="005C26A2"/>
    <w:rsid w:val="005C319A"/>
    <w:rsid w:val="005C4F87"/>
    <w:rsid w:val="005C6EC2"/>
    <w:rsid w:val="005D10A6"/>
    <w:rsid w:val="005D2B96"/>
    <w:rsid w:val="005D2F9F"/>
    <w:rsid w:val="005D3DC1"/>
    <w:rsid w:val="005D4133"/>
    <w:rsid w:val="005D45F1"/>
    <w:rsid w:val="005D47CA"/>
    <w:rsid w:val="005D4844"/>
    <w:rsid w:val="005D4918"/>
    <w:rsid w:val="005D4C40"/>
    <w:rsid w:val="005D6F9A"/>
    <w:rsid w:val="005F6879"/>
    <w:rsid w:val="005F7541"/>
    <w:rsid w:val="005F7C01"/>
    <w:rsid w:val="00600415"/>
    <w:rsid w:val="0060135F"/>
    <w:rsid w:val="006064CD"/>
    <w:rsid w:val="00611B21"/>
    <w:rsid w:val="00622DDB"/>
    <w:rsid w:val="00625266"/>
    <w:rsid w:val="00631130"/>
    <w:rsid w:val="00634980"/>
    <w:rsid w:val="00634C9C"/>
    <w:rsid w:val="00643B03"/>
    <w:rsid w:val="006446AD"/>
    <w:rsid w:val="00644BBB"/>
    <w:rsid w:val="00645A6F"/>
    <w:rsid w:val="00656A14"/>
    <w:rsid w:val="0065755F"/>
    <w:rsid w:val="006712E9"/>
    <w:rsid w:val="00671E4C"/>
    <w:rsid w:val="006737D2"/>
    <w:rsid w:val="0067455F"/>
    <w:rsid w:val="00677A3A"/>
    <w:rsid w:val="0068114A"/>
    <w:rsid w:val="00681632"/>
    <w:rsid w:val="00681A05"/>
    <w:rsid w:val="00682ECC"/>
    <w:rsid w:val="00684300"/>
    <w:rsid w:val="00686096"/>
    <w:rsid w:val="006875E7"/>
    <w:rsid w:val="00690ED4"/>
    <w:rsid w:val="00692C66"/>
    <w:rsid w:val="00692D11"/>
    <w:rsid w:val="006A1FF3"/>
    <w:rsid w:val="006A457D"/>
    <w:rsid w:val="006A4DC2"/>
    <w:rsid w:val="006A6991"/>
    <w:rsid w:val="006A6E27"/>
    <w:rsid w:val="006B00C5"/>
    <w:rsid w:val="006B5E08"/>
    <w:rsid w:val="006B6D5F"/>
    <w:rsid w:val="006B7287"/>
    <w:rsid w:val="006C1C72"/>
    <w:rsid w:val="006C2134"/>
    <w:rsid w:val="006C22CB"/>
    <w:rsid w:val="006C4D87"/>
    <w:rsid w:val="006C7240"/>
    <w:rsid w:val="006D0894"/>
    <w:rsid w:val="006D1DEE"/>
    <w:rsid w:val="006D3000"/>
    <w:rsid w:val="006D40A4"/>
    <w:rsid w:val="006D53D7"/>
    <w:rsid w:val="006D7225"/>
    <w:rsid w:val="006E72D7"/>
    <w:rsid w:val="006F0D57"/>
    <w:rsid w:val="006F1B7A"/>
    <w:rsid w:val="006F455C"/>
    <w:rsid w:val="006F5CB5"/>
    <w:rsid w:val="006F7E5C"/>
    <w:rsid w:val="00701C0C"/>
    <w:rsid w:val="007202B2"/>
    <w:rsid w:val="00724869"/>
    <w:rsid w:val="00724F7D"/>
    <w:rsid w:val="00725B87"/>
    <w:rsid w:val="00726527"/>
    <w:rsid w:val="00726CAB"/>
    <w:rsid w:val="007273BB"/>
    <w:rsid w:val="00727D75"/>
    <w:rsid w:val="0073177D"/>
    <w:rsid w:val="00733715"/>
    <w:rsid w:val="00734542"/>
    <w:rsid w:val="00735C7B"/>
    <w:rsid w:val="00736CF9"/>
    <w:rsid w:val="00740256"/>
    <w:rsid w:val="00740778"/>
    <w:rsid w:val="00742F98"/>
    <w:rsid w:val="00743BF1"/>
    <w:rsid w:val="00744145"/>
    <w:rsid w:val="00744472"/>
    <w:rsid w:val="007538AB"/>
    <w:rsid w:val="0075485A"/>
    <w:rsid w:val="00754C1E"/>
    <w:rsid w:val="00755137"/>
    <w:rsid w:val="00755556"/>
    <w:rsid w:val="007560E4"/>
    <w:rsid w:val="007570A7"/>
    <w:rsid w:val="007608A7"/>
    <w:rsid w:val="00761252"/>
    <w:rsid w:val="00765350"/>
    <w:rsid w:val="00765743"/>
    <w:rsid w:val="007721EB"/>
    <w:rsid w:val="00773FAF"/>
    <w:rsid w:val="00776C60"/>
    <w:rsid w:val="00781069"/>
    <w:rsid w:val="00784DCE"/>
    <w:rsid w:val="007850B7"/>
    <w:rsid w:val="00793AF9"/>
    <w:rsid w:val="00794966"/>
    <w:rsid w:val="0079542B"/>
    <w:rsid w:val="0079647A"/>
    <w:rsid w:val="007A25CD"/>
    <w:rsid w:val="007A297A"/>
    <w:rsid w:val="007A6DD1"/>
    <w:rsid w:val="007B4010"/>
    <w:rsid w:val="007B6618"/>
    <w:rsid w:val="007C5B42"/>
    <w:rsid w:val="007D09C1"/>
    <w:rsid w:val="007D3E3D"/>
    <w:rsid w:val="007D5800"/>
    <w:rsid w:val="007D5F14"/>
    <w:rsid w:val="007D72BE"/>
    <w:rsid w:val="007D7347"/>
    <w:rsid w:val="007E01AC"/>
    <w:rsid w:val="007F2A9B"/>
    <w:rsid w:val="007F3A3F"/>
    <w:rsid w:val="008005E4"/>
    <w:rsid w:val="00803ACE"/>
    <w:rsid w:val="00804679"/>
    <w:rsid w:val="008052DC"/>
    <w:rsid w:val="0081114E"/>
    <w:rsid w:val="0081267A"/>
    <w:rsid w:val="008151ED"/>
    <w:rsid w:val="0084793E"/>
    <w:rsid w:val="00850CE9"/>
    <w:rsid w:val="008545B5"/>
    <w:rsid w:val="0085621E"/>
    <w:rsid w:val="008569E4"/>
    <w:rsid w:val="00863AB1"/>
    <w:rsid w:val="008678E6"/>
    <w:rsid w:val="00867C86"/>
    <w:rsid w:val="0087084C"/>
    <w:rsid w:val="0087091F"/>
    <w:rsid w:val="00881E91"/>
    <w:rsid w:val="008824B1"/>
    <w:rsid w:val="008830C7"/>
    <w:rsid w:val="0088484F"/>
    <w:rsid w:val="008849A4"/>
    <w:rsid w:val="00884C62"/>
    <w:rsid w:val="00887801"/>
    <w:rsid w:val="00887D19"/>
    <w:rsid w:val="00891D71"/>
    <w:rsid w:val="00892964"/>
    <w:rsid w:val="00894388"/>
    <w:rsid w:val="00894676"/>
    <w:rsid w:val="00895469"/>
    <w:rsid w:val="008A26BE"/>
    <w:rsid w:val="008A43F0"/>
    <w:rsid w:val="008A576E"/>
    <w:rsid w:val="008A627F"/>
    <w:rsid w:val="008A6A6E"/>
    <w:rsid w:val="008A7370"/>
    <w:rsid w:val="008B74E0"/>
    <w:rsid w:val="008B7DB8"/>
    <w:rsid w:val="008C0E8E"/>
    <w:rsid w:val="008C1579"/>
    <w:rsid w:val="008D13C3"/>
    <w:rsid w:val="008D3AC9"/>
    <w:rsid w:val="008D4E0C"/>
    <w:rsid w:val="008D5A79"/>
    <w:rsid w:val="008D60E2"/>
    <w:rsid w:val="008D6230"/>
    <w:rsid w:val="008E426D"/>
    <w:rsid w:val="008E49DD"/>
    <w:rsid w:val="008E732F"/>
    <w:rsid w:val="008F0141"/>
    <w:rsid w:val="008F5DF8"/>
    <w:rsid w:val="008F633B"/>
    <w:rsid w:val="008F7948"/>
    <w:rsid w:val="00906051"/>
    <w:rsid w:val="00906A0B"/>
    <w:rsid w:val="00907CA7"/>
    <w:rsid w:val="009130C8"/>
    <w:rsid w:val="009235E0"/>
    <w:rsid w:val="00930B3B"/>
    <w:rsid w:val="00940EE6"/>
    <w:rsid w:val="0094301B"/>
    <w:rsid w:val="0094310C"/>
    <w:rsid w:val="009459F7"/>
    <w:rsid w:val="00945A52"/>
    <w:rsid w:val="00946CCD"/>
    <w:rsid w:val="00947640"/>
    <w:rsid w:val="00947A26"/>
    <w:rsid w:val="00956F61"/>
    <w:rsid w:val="0095746E"/>
    <w:rsid w:val="0096161A"/>
    <w:rsid w:val="00962DDC"/>
    <w:rsid w:val="00963F6E"/>
    <w:rsid w:val="00965F6D"/>
    <w:rsid w:val="00970100"/>
    <w:rsid w:val="009745FE"/>
    <w:rsid w:val="009773D1"/>
    <w:rsid w:val="00982AFE"/>
    <w:rsid w:val="00982ECA"/>
    <w:rsid w:val="009848D0"/>
    <w:rsid w:val="009862A9"/>
    <w:rsid w:val="009903B6"/>
    <w:rsid w:val="00991579"/>
    <w:rsid w:val="009978F4"/>
    <w:rsid w:val="00997F63"/>
    <w:rsid w:val="009A2918"/>
    <w:rsid w:val="009B3737"/>
    <w:rsid w:val="009B5FFF"/>
    <w:rsid w:val="009C3A11"/>
    <w:rsid w:val="009C3B82"/>
    <w:rsid w:val="009C4097"/>
    <w:rsid w:val="009C582B"/>
    <w:rsid w:val="009C6621"/>
    <w:rsid w:val="009C7348"/>
    <w:rsid w:val="009D0D7A"/>
    <w:rsid w:val="009D531E"/>
    <w:rsid w:val="009D5AB9"/>
    <w:rsid w:val="009E118A"/>
    <w:rsid w:val="009E1F41"/>
    <w:rsid w:val="009E26B4"/>
    <w:rsid w:val="009E30C9"/>
    <w:rsid w:val="009F0CBD"/>
    <w:rsid w:val="009F3465"/>
    <w:rsid w:val="009F4325"/>
    <w:rsid w:val="009F6325"/>
    <w:rsid w:val="009F710D"/>
    <w:rsid w:val="009F7883"/>
    <w:rsid w:val="00A0258E"/>
    <w:rsid w:val="00A025EE"/>
    <w:rsid w:val="00A03269"/>
    <w:rsid w:val="00A05839"/>
    <w:rsid w:val="00A128D5"/>
    <w:rsid w:val="00A16A29"/>
    <w:rsid w:val="00A16EA9"/>
    <w:rsid w:val="00A222ED"/>
    <w:rsid w:val="00A22885"/>
    <w:rsid w:val="00A23AB6"/>
    <w:rsid w:val="00A243A2"/>
    <w:rsid w:val="00A24E0B"/>
    <w:rsid w:val="00A261D8"/>
    <w:rsid w:val="00A27C37"/>
    <w:rsid w:val="00A34128"/>
    <w:rsid w:val="00A36A84"/>
    <w:rsid w:val="00A40558"/>
    <w:rsid w:val="00A42B5D"/>
    <w:rsid w:val="00A42B82"/>
    <w:rsid w:val="00A4591D"/>
    <w:rsid w:val="00A51173"/>
    <w:rsid w:val="00A54DF6"/>
    <w:rsid w:val="00A55513"/>
    <w:rsid w:val="00A56A1F"/>
    <w:rsid w:val="00A6039D"/>
    <w:rsid w:val="00A614D7"/>
    <w:rsid w:val="00A711D3"/>
    <w:rsid w:val="00A71B8C"/>
    <w:rsid w:val="00A7384D"/>
    <w:rsid w:val="00A73D33"/>
    <w:rsid w:val="00A7458A"/>
    <w:rsid w:val="00A76242"/>
    <w:rsid w:val="00A776E9"/>
    <w:rsid w:val="00A80A9D"/>
    <w:rsid w:val="00A81839"/>
    <w:rsid w:val="00A84813"/>
    <w:rsid w:val="00A87824"/>
    <w:rsid w:val="00A9321A"/>
    <w:rsid w:val="00A947A3"/>
    <w:rsid w:val="00A95615"/>
    <w:rsid w:val="00A960A3"/>
    <w:rsid w:val="00A96237"/>
    <w:rsid w:val="00A971CF"/>
    <w:rsid w:val="00A97654"/>
    <w:rsid w:val="00A97AF1"/>
    <w:rsid w:val="00AA080F"/>
    <w:rsid w:val="00AA555B"/>
    <w:rsid w:val="00AC01B1"/>
    <w:rsid w:val="00AC1B3B"/>
    <w:rsid w:val="00AC2639"/>
    <w:rsid w:val="00AC385E"/>
    <w:rsid w:val="00AC3C3B"/>
    <w:rsid w:val="00AC4801"/>
    <w:rsid w:val="00AC4D4A"/>
    <w:rsid w:val="00AD06EE"/>
    <w:rsid w:val="00AD27B2"/>
    <w:rsid w:val="00AD2A3B"/>
    <w:rsid w:val="00AD326F"/>
    <w:rsid w:val="00AD411C"/>
    <w:rsid w:val="00AD5D98"/>
    <w:rsid w:val="00AD6DE8"/>
    <w:rsid w:val="00AD78AB"/>
    <w:rsid w:val="00AD795A"/>
    <w:rsid w:val="00AE02AD"/>
    <w:rsid w:val="00AF061B"/>
    <w:rsid w:val="00AF0B14"/>
    <w:rsid w:val="00B00173"/>
    <w:rsid w:val="00B00BC7"/>
    <w:rsid w:val="00B04E74"/>
    <w:rsid w:val="00B0563C"/>
    <w:rsid w:val="00B10D03"/>
    <w:rsid w:val="00B126BA"/>
    <w:rsid w:val="00B146DE"/>
    <w:rsid w:val="00B16E37"/>
    <w:rsid w:val="00B16FE4"/>
    <w:rsid w:val="00B20337"/>
    <w:rsid w:val="00B20516"/>
    <w:rsid w:val="00B20BD7"/>
    <w:rsid w:val="00B21452"/>
    <w:rsid w:val="00B2184D"/>
    <w:rsid w:val="00B2264D"/>
    <w:rsid w:val="00B3292F"/>
    <w:rsid w:val="00B3440C"/>
    <w:rsid w:val="00B34B38"/>
    <w:rsid w:val="00B3610D"/>
    <w:rsid w:val="00B379A5"/>
    <w:rsid w:val="00B37EF2"/>
    <w:rsid w:val="00B403E9"/>
    <w:rsid w:val="00B41E05"/>
    <w:rsid w:val="00B53092"/>
    <w:rsid w:val="00B563C6"/>
    <w:rsid w:val="00B57428"/>
    <w:rsid w:val="00B636C1"/>
    <w:rsid w:val="00B64586"/>
    <w:rsid w:val="00B65F03"/>
    <w:rsid w:val="00B7118D"/>
    <w:rsid w:val="00B72997"/>
    <w:rsid w:val="00B76939"/>
    <w:rsid w:val="00B816D3"/>
    <w:rsid w:val="00B86010"/>
    <w:rsid w:val="00B9204C"/>
    <w:rsid w:val="00B923F1"/>
    <w:rsid w:val="00B9278A"/>
    <w:rsid w:val="00B93A19"/>
    <w:rsid w:val="00B94825"/>
    <w:rsid w:val="00B94869"/>
    <w:rsid w:val="00B96AE1"/>
    <w:rsid w:val="00B9738F"/>
    <w:rsid w:val="00BA053A"/>
    <w:rsid w:val="00BA059C"/>
    <w:rsid w:val="00BA08C5"/>
    <w:rsid w:val="00BA10A4"/>
    <w:rsid w:val="00BA241D"/>
    <w:rsid w:val="00BA2BD6"/>
    <w:rsid w:val="00BA3A76"/>
    <w:rsid w:val="00BB62A3"/>
    <w:rsid w:val="00BC6245"/>
    <w:rsid w:val="00BD0AFF"/>
    <w:rsid w:val="00BD193D"/>
    <w:rsid w:val="00BE12E0"/>
    <w:rsid w:val="00BE1C23"/>
    <w:rsid w:val="00BE39E6"/>
    <w:rsid w:val="00BE5AF5"/>
    <w:rsid w:val="00BE5DE3"/>
    <w:rsid w:val="00BE7502"/>
    <w:rsid w:val="00BF2278"/>
    <w:rsid w:val="00BF2342"/>
    <w:rsid w:val="00BF4592"/>
    <w:rsid w:val="00BF5C9E"/>
    <w:rsid w:val="00BF7E2D"/>
    <w:rsid w:val="00C00F2D"/>
    <w:rsid w:val="00C057C8"/>
    <w:rsid w:val="00C0603E"/>
    <w:rsid w:val="00C10EA8"/>
    <w:rsid w:val="00C11EF9"/>
    <w:rsid w:val="00C14434"/>
    <w:rsid w:val="00C15838"/>
    <w:rsid w:val="00C159E5"/>
    <w:rsid w:val="00C165BC"/>
    <w:rsid w:val="00C243B6"/>
    <w:rsid w:val="00C2517D"/>
    <w:rsid w:val="00C308BA"/>
    <w:rsid w:val="00C3186A"/>
    <w:rsid w:val="00C33517"/>
    <w:rsid w:val="00C4064C"/>
    <w:rsid w:val="00C40E53"/>
    <w:rsid w:val="00C43723"/>
    <w:rsid w:val="00C50C28"/>
    <w:rsid w:val="00C515CC"/>
    <w:rsid w:val="00C53B3A"/>
    <w:rsid w:val="00C53C4C"/>
    <w:rsid w:val="00C6067D"/>
    <w:rsid w:val="00C6214C"/>
    <w:rsid w:val="00C6466D"/>
    <w:rsid w:val="00C6603C"/>
    <w:rsid w:val="00C67BD4"/>
    <w:rsid w:val="00C722D9"/>
    <w:rsid w:val="00C778A2"/>
    <w:rsid w:val="00C802CF"/>
    <w:rsid w:val="00C8057C"/>
    <w:rsid w:val="00C80DEA"/>
    <w:rsid w:val="00C85A89"/>
    <w:rsid w:val="00C8641A"/>
    <w:rsid w:val="00C876CC"/>
    <w:rsid w:val="00C9258F"/>
    <w:rsid w:val="00C942D3"/>
    <w:rsid w:val="00CA3592"/>
    <w:rsid w:val="00CA6A31"/>
    <w:rsid w:val="00CB3CBE"/>
    <w:rsid w:val="00CB6D56"/>
    <w:rsid w:val="00CB7810"/>
    <w:rsid w:val="00CC0B27"/>
    <w:rsid w:val="00CC2910"/>
    <w:rsid w:val="00CC3DAD"/>
    <w:rsid w:val="00CD38A5"/>
    <w:rsid w:val="00CD561B"/>
    <w:rsid w:val="00CD7B72"/>
    <w:rsid w:val="00CE2E5D"/>
    <w:rsid w:val="00CE43BB"/>
    <w:rsid w:val="00CE655A"/>
    <w:rsid w:val="00CF0031"/>
    <w:rsid w:val="00CF15BA"/>
    <w:rsid w:val="00CF2033"/>
    <w:rsid w:val="00CF3E8B"/>
    <w:rsid w:val="00CF45CD"/>
    <w:rsid w:val="00CF537D"/>
    <w:rsid w:val="00D036B7"/>
    <w:rsid w:val="00D04D84"/>
    <w:rsid w:val="00D05A90"/>
    <w:rsid w:val="00D125D6"/>
    <w:rsid w:val="00D1282D"/>
    <w:rsid w:val="00D15353"/>
    <w:rsid w:val="00D21278"/>
    <w:rsid w:val="00D22913"/>
    <w:rsid w:val="00D23347"/>
    <w:rsid w:val="00D26BC3"/>
    <w:rsid w:val="00D34B05"/>
    <w:rsid w:val="00D40FAB"/>
    <w:rsid w:val="00D44E48"/>
    <w:rsid w:val="00D468F5"/>
    <w:rsid w:val="00D53C3F"/>
    <w:rsid w:val="00D5432C"/>
    <w:rsid w:val="00D550EA"/>
    <w:rsid w:val="00D55AE8"/>
    <w:rsid w:val="00D57FE3"/>
    <w:rsid w:val="00D60208"/>
    <w:rsid w:val="00D6484D"/>
    <w:rsid w:val="00D650A4"/>
    <w:rsid w:val="00D675E0"/>
    <w:rsid w:val="00D70402"/>
    <w:rsid w:val="00D727A3"/>
    <w:rsid w:val="00D72E33"/>
    <w:rsid w:val="00D74461"/>
    <w:rsid w:val="00D777D6"/>
    <w:rsid w:val="00D8311C"/>
    <w:rsid w:val="00D8311D"/>
    <w:rsid w:val="00D86DAF"/>
    <w:rsid w:val="00D93BC3"/>
    <w:rsid w:val="00D96085"/>
    <w:rsid w:val="00DA0699"/>
    <w:rsid w:val="00DA0879"/>
    <w:rsid w:val="00DA0A43"/>
    <w:rsid w:val="00DA2311"/>
    <w:rsid w:val="00DA24E4"/>
    <w:rsid w:val="00DA30D7"/>
    <w:rsid w:val="00DB0E71"/>
    <w:rsid w:val="00DB5ECC"/>
    <w:rsid w:val="00DC0C1B"/>
    <w:rsid w:val="00DC458C"/>
    <w:rsid w:val="00DC45FA"/>
    <w:rsid w:val="00DC4EB2"/>
    <w:rsid w:val="00DC628F"/>
    <w:rsid w:val="00DC6943"/>
    <w:rsid w:val="00DC7896"/>
    <w:rsid w:val="00DC7DF0"/>
    <w:rsid w:val="00DD1393"/>
    <w:rsid w:val="00DD6E61"/>
    <w:rsid w:val="00DE2B5B"/>
    <w:rsid w:val="00DE5B3D"/>
    <w:rsid w:val="00DF1D4C"/>
    <w:rsid w:val="00DF29D5"/>
    <w:rsid w:val="00E0135D"/>
    <w:rsid w:val="00E0162C"/>
    <w:rsid w:val="00E02AB0"/>
    <w:rsid w:val="00E02D8E"/>
    <w:rsid w:val="00E03763"/>
    <w:rsid w:val="00E045B4"/>
    <w:rsid w:val="00E04B23"/>
    <w:rsid w:val="00E04CEA"/>
    <w:rsid w:val="00E05B8A"/>
    <w:rsid w:val="00E0600B"/>
    <w:rsid w:val="00E1206B"/>
    <w:rsid w:val="00E16E75"/>
    <w:rsid w:val="00E17E51"/>
    <w:rsid w:val="00E17FF4"/>
    <w:rsid w:val="00E20E87"/>
    <w:rsid w:val="00E2131A"/>
    <w:rsid w:val="00E21A82"/>
    <w:rsid w:val="00E26989"/>
    <w:rsid w:val="00E36662"/>
    <w:rsid w:val="00E40095"/>
    <w:rsid w:val="00E40CB9"/>
    <w:rsid w:val="00E43E82"/>
    <w:rsid w:val="00E53086"/>
    <w:rsid w:val="00E5487F"/>
    <w:rsid w:val="00E617AA"/>
    <w:rsid w:val="00E659B5"/>
    <w:rsid w:val="00E766C4"/>
    <w:rsid w:val="00E802B1"/>
    <w:rsid w:val="00E82ABD"/>
    <w:rsid w:val="00E8375F"/>
    <w:rsid w:val="00E8449C"/>
    <w:rsid w:val="00E9094D"/>
    <w:rsid w:val="00E91704"/>
    <w:rsid w:val="00E91A0E"/>
    <w:rsid w:val="00E91E80"/>
    <w:rsid w:val="00E94750"/>
    <w:rsid w:val="00E94BE8"/>
    <w:rsid w:val="00EB3472"/>
    <w:rsid w:val="00EB3BE9"/>
    <w:rsid w:val="00EB5295"/>
    <w:rsid w:val="00EB5B58"/>
    <w:rsid w:val="00EB61EB"/>
    <w:rsid w:val="00EB6E20"/>
    <w:rsid w:val="00EB7BC1"/>
    <w:rsid w:val="00EC01C2"/>
    <w:rsid w:val="00EC077F"/>
    <w:rsid w:val="00EC0972"/>
    <w:rsid w:val="00EC2D49"/>
    <w:rsid w:val="00EC2E18"/>
    <w:rsid w:val="00EC40E2"/>
    <w:rsid w:val="00EC4FAE"/>
    <w:rsid w:val="00EC6280"/>
    <w:rsid w:val="00EC7419"/>
    <w:rsid w:val="00ED5A5F"/>
    <w:rsid w:val="00ED6833"/>
    <w:rsid w:val="00ED6EEC"/>
    <w:rsid w:val="00EE0617"/>
    <w:rsid w:val="00EE4E15"/>
    <w:rsid w:val="00EF061B"/>
    <w:rsid w:val="00EF1019"/>
    <w:rsid w:val="00EF164C"/>
    <w:rsid w:val="00F01993"/>
    <w:rsid w:val="00F01F38"/>
    <w:rsid w:val="00F0443C"/>
    <w:rsid w:val="00F04C46"/>
    <w:rsid w:val="00F10DE9"/>
    <w:rsid w:val="00F1259D"/>
    <w:rsid w:val="00F170F0"/>
    <w:rsid w:val="00F26DB4"/>
    <w:rsid w:val="00F277FB"/>
    <w:rsid w:val="00F27C1B"/>
    <w:rsid w:val="00F30694"/>
    <w:rsid w:val="00F35AE0"/>
    <w:rsid w:val="00F36930"/>
    <w:rsid w:val="00F36FAD"/>
    <w:rsid w:val="00F41625"/>
    <w:rsid w:val="00F43E82"/>
    <w:rsid w:val="00F4477A"/>
    <w:rsid w:val="00F46F51"/>
    <w:rsid w:val="00F47BE0"/>
    <w:rsid w:val="00F47EEF"/>
    <w:rsid w:val="00F52E1A"/>
    <w:rsid w:val="00F57B86"/>
    <w:rsid w:val="00F654B1"/>
    <w:rsid w:val="00F67F8C"/>
    <w:rsid w:val="00F70A74"/>
    <w:rsid w:val="00F70E5B"/>
    <w:rsid w:val="00F73D6A"/>
    <w:rsid w:val="00F824E9"/>
    <w:rsid w:val="00F82581"/>
    <w:rsid w:val="00F86757"/>
    <w:rsid w:val="00F90436"/>
    <w:rsid w:val="00F90626"/>
    <w:rsid w:val="00F940A9"/>
    <w:rsid w:val="00F968E8"/>
    <w:rsid w:val="00FA01ED"/>
    <w:rsid w:val="00FA1809"/>
    <w:rsid w:val="00FA3854"/>
    <w:rsid w:val="00FA623C"/>
    <w:rsid w:val="00FA7285"/>
    <w:rsid w:val="00FC46A7"/>
    <w:rsid w:val="00FC518C"/>
    <w:rsid w:val="00FD208E"/>
    <w:rsid w:val="00FD42D8"/>
    <w:rsid w:val="00FD4C90"/>
    <w:rsid w:val="00FE0BCD"/>
    <w:rsid w:val="00FE262A"/>
    <w:rsid w:val="00FE4D5C"/>
    <w:rsid w:val="00FE5442"/>
    <w:rsid w:val="00FE75EF"/>
    <w:rsid w:val="00FF36FC"/>
    <w:rsid w:val="00FF500E"/>
    <w:rsid w:val="00FF514A"/>
    <w:rsid w:val="05B89924"/>
    <w:rsid w:val="5E5E59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DA5F8"/>
  <w15:docId w15:val="{5A4236B8-8027-4FBF-A74B-93F49D83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B8A"/>
    <w:rPr>
      <w:rFonts w:ascii="Verdana" w:hAnsi="Verdana"/>
    </w:rPr>
  </w:style>
  <w:style w:type="paragraph" w:styleId="Heading1">
    <w:name w:val="heading 1"/>
    <w:basedOn w:val="Normal"/>
    <w:next w:val="Normal"/>
    <w:link w:val="Heading1Char"/>
    <w:uiPriority w:val="9"/>
    <w:qFormat/>
    <w:rsid w:val="000563C8"/>
    <w:pPr>
      <w:keepNext/>
      <w:pageBreakBefore/>
      <w:numPr>
        <w:numId w:val="1"/>
      </w:numPr>
      <w:spacing w:after="400" w:line="260" w:lineRule="atLeast"/>
      <w:outlineLvl w:val="0"/>
    </w:pPr>
    <w:rPr>
      <w:rFonts w:eastAsiaTheme="majorEastAsia" w:cstheme="majorBidi"/>
      <w:b/>
      <w:bCs/>
      <w:color w:val="003398"/>
      <w:sz w:val="28"/>
      <w:szCs w:val="28"/>
    </w:rPr>
  </w:style>
  <w:style w:type="paragraph" w:styleId="Heading2">
    <w:name w:val="heading 2"/>
    <w:basedOn w:val="Normal"/>
    <w:next w:val="Normal"/>
    <w:link w:val="Heading2Char"/>
    <w:uiPriority w:val="9"/>
    <w:unhideWhenUsed/>
    <w:qFormat/>
    <w:rsid w:val="000563C8"/>
    <w:pPr>
      <w:keepNext/>
      <w:keepLines/>
      <w:numPr>
        <w:ilvl w:val="1"/>
        <w:numId w:val="1"/>
      </w:numPr>
      <w:spacing w:before="120" w:after="120" w:line="360" w:lineRule="auto"/>
      <w:outlineLvl w:val="1"/>
    </w:pPr>
    <w:rPr>
      <w:rFonts w:eastAsiaTheme="majorEastAsia" w:cstheme="majorBidi"/>
      <w:b/>
      <w:bCs/>
      <w:color w:val="003398"/>
      <w:sz w:val="24"/>
      <w:szCs w:val="24"/>
    </w:rPr>
  </w:style>
  <w:style w:type="paragraph" w:styleId="Heading3">
    <w:name w:val="heading 3"/>
    <w:basedOn w:val="Normal"/>
    <w:next w:val="Normal"/>
    <w:link w:val="Heading3Char"/>
    <w:uiPriority w:val="9"/>
    <w:unhideWhenUsed/>
    <w:qFormat/>
    <w:rsid w:val="00997F63"/>
    <w:pPr>
      <w:keepNext/>
      <w:keepLines/>
      <w:numPr>
        <w:ilvl w:val="2"/>
        <w:numId w:val="1"/>
      </w:numPr>
      <w:spacing w:before="120" w:after="120" w:line="360" w:lineRule="auto"/>
      <w:ind w:left="0"/>
      <w:outlineLvl w:val="2"/>
    </w:pPr>
    <w:rPr>
      <w:rFonts w:eastAsiaTheme="majorEastAsia" w:cstheme="majorBidi"/>
      <w:b/>
      <w:bCs/>
      <w:color w:val="003398"/>
      <w:sz w:val="20"/>
      <w:szCs w:val="20"/>
    </w:rPr>
  </w:style>
  <w:style w:type="paragraph" w:styleId="Heading4">
    <w:name w:val="heading 4"/>
    <w:basedOn w:val="Normal"/>
    <w:next w:val="Normal"/>
    <w:link w:val="Heading4Char"/>
    <w:uiPriority w:val="9"/>
    <w:unhideWhenUsed/>
    <w:qFormat/>
    <w:rsid w:val="00CA3592"/>
    <w:pPr>
      <w:keepNext/>
      <w:keepLines/>
      <w:numPr>
        <w:ilvl w:val="3"/>
        <w:numId w:val="1"/>
      </w:numPr>
      <w:spacing w:before="120" w:after="120" w:line="360" w:lineRule="auto"/>
      <w:ind w:left="0"/>
      <w:outlineLvl w:val="3"/>
    </w:pPr>
    <w:rPr>
      <w:rFonts w:eastAsiaTheme="majorEastAsia" w:cstheme="majorBidi"/>
      <w:bCs/>
      <w:i/>
      <w:iCs/>
      <w:color w:val="FF6600"/>
      <w:sz w:val="20"/>
    </w:rPr>
  </w:style>
  <w:style w:type="paragraph" w:styleId="Heading5">
    <w:name w:val="heading 5"/>
    <w:basedOn w:val="Normal"/>
    <w:next w:val="Normal"/>
    <w:link w:val="Heading5Char"/>
    <w:uiPriority w:val="9"/>
    <w:unhideWhenUsed/>
    <w:qFormat/>
    <w:rsid w:val="00CA3592"/>
    <w:pPr>
      <w:keepNext/>
      <w:keepLines/>
      <w:spacing w:before="120" w:after="120" w:line="360" w:lineRule="auto"/>
      <w:outlineLvl w:val="4"/>
    </w:pPr>
    <w:rPr>
      <w:rFonts w:eastAsiaTheme="majorEastAsia" w:cstheme="majorBidi"/>
      <w:b/>
      <w:color w:val="FF6600"/>
      <w:sz w:val="14"/>
      <w:szCs w:val="1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68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687D"/>
    <w:rPr>
      <w:rFonts w:ascii="Tahoma" w:hAnsi="Tahoma" w:cs="Tahoma"/>
      <w:sz w:val="16"/>
      <w:szCs w:val="16"/>
    </w:rPr>
  </w:style>
  <w:style w:type="character" w:customStyle="1" w:styleId="Heading1Char">
    <w:name w:val="Heading 1 Char"/>
    <w:basedOn w:val="DefaultParagraphFont"/>
    <w:link w:val="Heading1"/>
    <w:uiPriority w:val="9"/>
    <w:rsid w:val="000563C8"/>
    <w:rPr>
      <w:rFonts w:ascii="Verdana" w:eastAsiaTheme="majorEastAsia" w:hAnsi="Verdana" w:cstheme="majorBidi"/>
      <w:b/>
      <w:bCs/>
      <w:color w:val="003398"/>
      <w:sz w:val="28"/>
      <w:szCs w:val="28"/>
    </w:rPr>
  </w:style>
  <w:style w:type="character" w:customStyle="1" w:styleId="Heading2Char">
    <w:name w:val="Heading 2 Char"/>
    <w:basedOn w:val="DefaultParagraphFont"/>
    <w:link w:val="Heading2"/>
    <w:uiPriority w:val="9"/>
    <w:rsid w:val="000563C8"/>
    <w:rPr>
      <w:rFonts w:ascii="Verdana" w:eastAsiaTheme="majorEastAsia" w:hAnsi="Verdana" w:cstheme="majorBidi"/>
      <w:b/>
      <w:bCs/>
      <w:color w:val="003398"/>
      <w:sz w:val="24"/>
      <w:szCs w:val="24"/>
    </w:rPr>
  </w:style>
  <w:style w:type="character" w:customStyle="1" w:styleId="Heading3Char">
    <w:name w:val="Heading 3 Char"/>
    <w:basedOn w:val="DefaultParagraphFont"/>
    <w:link w:val="Heading3"/>
    <w:uiPriority w:val="9"/>
    <w:rsid w:val="00997F63"/>
    <w:rPr>
      <w:rFonts w:ascii="Verdana" w:eastAsiaTheme="majorEastAsia" w:hAnsi="Verdana" w:cstheme="majorBidi"/>
      <w:b/>
      <w:bCs/>
      <w:color w:val="003398"/>
      <w:sz w:val="20"/>
      <w:szCs w:val="20"/>
    </w:rPr>
  </w:style>
  <w:style w:type="character" w:customStyle="1" w:styleId="Heading4Char">
    <w:name w:val="Heading 4 Char"/>
    <w:basedOn w:val="DefaultParagraphFont"/>
    <w:link w:val="Heading4"/>
    <w:uiPriority w:val="9"/>
    <w:rsid w:val="00CA3592"/>
    <w:rPr>
      <w:rFonts w:ascii="Verdana" w:eastAsiaTheme="majorEastAsia" w:hAnsi="Verdana" w:cstheme="majorBidi"/>
      <w:bCs/>
      <w:i/>
      <w:iCs/>
      <w:color w:val="FF6600"/>
      <w:sz w:val="20"/>
    </w:rPr>
  </w:style>
  <w:style w:type="paragraph" w:styleId="Title">
    <w:name w:val="Title"/>
    <w:basedOn w:val="Normal"/>
    <w:next w:val="Normal"/>
    <w:link w:val="TitleChar"/>
    <w:uiPriority w:val="10"/>
    <w:qFormat/>
    <w:rsid w:val="000563C8"/>
    <w:pPr>
      <w:spacing w:after="0" w:line="240" w:lineRule="auto"/>
      <w:contextualSpacing/>
      <w:jc w:val="right"/>
    </w:pPr>
    <w:rPr>
      <w:rFonts w:ascii="Trebuchet MS" w:eastAsiaTheme="majorEastAsia" w:hAnsi="Trebuchet MS" w:cstheme="majorBidi"/>
      <w:b/>
      <w:color w:val="003398"/>
      <w:spacing w:val="5"/>
      <w:kern w:val="28"/>
      <w:sz w:val="80"/>
      <w:szCs w:val="80"/>
    </w:rPr>
  </w:style>
  <w:style w:type="character" w:customStyle="1" w:styleId="TitleChar">
    <w:name w:val="Title Char"/>
    <w:basedOn w:val="DefaultParagraphFont"/>
    <w:link w:val="Title"/>
    <w:uiPriority w:val="10"/>
    <w:rsid w:val="000563C8"/>
    <w:rPr>
      <w:rFonts w:ascii="Trebuchet MS" w:eastAsiaTheme="majorEastAsia" w:hAnsi="Trebuchet MS" w:cstheme="majorBidi"/>
      <w:b/>
      <w:color w:val="003398"/>
      <w:spacing w:val="5"/>
      <w:kern w:val="28"/>
      <w:sz w:val="80"/>
      <w:szCs w:val="80"/>
    </w:rPr>
  </w:style>
  <w:style w:type="paragraph" w:styleId="Header">
    <w:name w:val="header"/>
    <w:basedOn w:val="Normal"/>
    <w:link w:val="HeaderChar"/>
    <w:unhideWhenUsed/>
    <w:rsid w:val="00FE544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5442"/>
    <w:rPr>
      <w:rFonts w:ascii="Verdana" w:hAnsi="Verdana"/>
    </w:rPr>
  </w:style>
  <w:style w:type="paragraph" w:styleId="Footer">
    <w:name w:val="footer"/>
    <w:basedOn w:val="Normal"/>
    <w:link w:val="FooterChar"/>
    <w:unhideWhenUsed/>
    <w:rsid w:val="00FE544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5442"/>
    <w:rPr>
      <w:rFonts w:ascii="Verdana" w:hAnsi="Verdana"/>
    </w:rPr>
  </w:style>
  <w:style w:type="character" w:styleId="PlaceholderText">
    <w:name w:val="Placeholder Text"/>
    <w:basedOn w:val="DefaultParagraphFont"/>
    <w:uiPriority w:val="99"/>
    <w:semiHidden/>
    <w:rsid w:val="00FE5442"/>
    <w:rPr>
      <w:color w:val="808080"/>
    </w:rPr>
  </w:style>
  <w:style w:type="paragraph" w:customStyle="1" w:styleId="1stline">
    <w:name w:val="1stline"/>
    <w:basedOn w:val="Header"/>
    <w:rsid w:val="00392882"/>
    <w:pPr>
      <w:tabs>
        <w:tab w:val="clear" w:pos="4536"/>
        <w:tab w:val="clear" w:pos="9072"/>
        <w:tab w:val="center" w:pos="4252"/>
        <w:tab w:val="right" w:pos="8504"/>
      </w:tabs>
      <w:spacing w:line="360" w:lineRule="auto"/>
      <w:ind w:left="-2268"/>
    </w:pPr>
    <w:rPr>
      <w:rFonts w:eastAsia="Times New Roman" w:cs="Tahoma"/>
      <w:b/>
      <w:bCs/>
      <w:spacing w:val="30"/>
      <w:sz w:val="16"/>
      <w:szCs w:val="20"/>
      <w:lang w:val="nl-NL" w:eastAsia="es-ES"/>
    </w:rPr>
  </w:style>
  <w:style w:type="character" w:customStyle="1" w:styleId="02Hoofdtitel">
    <w:name w:val="02 Hoofdtitel"/>
    <w:basedOn w:val="DefaultParagraphFont"/>
    <w:rsid w:val="00CF45CD"/>
    <w:rPr>
      <w:rFonts w:ascii="Tahoma" w:hAnsi="Tahoma"/>
      <w:b/>
      <w:bCs/>
      <w:color w:val="F26631"/>
      <w:sz w:val="44"/>
    </w:rPr>
  </w:style>
  <w:style w:type="paragraph" w:customStyle="1" w:styleId="03Subtitelblauw">
    <w:name w:val="03 Subtitel blauw"/>
    <w:basedOn w:val="Normal"/>
    <w:next w:val="Normal"/>
    <w:rsid w:val="00CF45CD"/>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autoSpaceDE w:val="0"/>
      <w:autoSpaceDN w:val="0"/>
      <w:adjustRightInd w:val="0"/>
      <w:spacing w:after="0" w:line="210" w:lineRule="atLeast"/>
      <w:textAlignment w:val="center"/>
    </w:pPr>
    <w:rPr>
      <w:rFonts w:ascii="Tahoma" w:eastAsia="Times New Roman" w:hAnsi="Tahoma" w:cs="Times New Roman"/>
      <w:b/>
      <w:bCs/>
      <w:color w:val="0055A4"/>
      <w:sz w:val="24"/>
      <w:szCs w:val="20"/>
      <w:lang w:val="nl-NL" w:eastAsia="nl-NL"/>
    </w:rPr>
  </w:style>
  <w:style w:type="paragraph" w:customStyle="1" w:styleId="04Subtitel2">
    <w:name w:val="04 Subtitel 2"/>
    <w:basedOn w:val="Heading3"/>
    <w:next w:val="Normal"/>
    <w:rsid w:val="00CF45CD"/>
    <w:pPr>
      <w:keepNext w:val="0"/>
      <w:keepLines w:val="0"/>
      <w:numPr>
        <w:ilvl w:val="0"/>
        <w:numId w:val="0"/>
      </w:numPr>
      <w:tabs>
        <w:tab w:val="left" w:pos="1080"/>
      </w:tabs>
      <w:spacing w:before="0" w:line="240" w:lineRule="auto"/>
    </w:pPr>
    <w:rPr>
      <w:rFonts w:ascii="Tahoma" w:eastAsia="Times New Roman" w:hAnsi="Tahoma" w:cs="Times New Roman"/>
      <w:color w:val="0055A4"/>
      <w:szCs w:val="24"/>
      <w:u w:val="single"/>
      <w:lang w:val="nl-NL" w:eastAsia="nl-NL"/>
    </w:rPr>
  </w:style>
  <w:style w:type="paragraph" w:styleId="Subtitle">
    <w:name w:val="Subtitle"/>
    <w:basedOn w:val="Normal"/>
    <w:next w:val="Normal"/>
    <w:link w:val="SubtitleChar"/>
    <w:uiPriority w:val="11"/>
    <w:qFormat/>
    <w:rsid w:val="00CA3592"/>
    <w:pPr>
      <w:numPr>
        <w:ilvl w:val="1"/>
      </w:numPr>
      <w:spacing w:after="240" w:line="360" w:lineRule="auto"/>
      <w:jc w:val="right"/>
    </w:pPr>
    <w:rPr>
      <w:rFonts w:ascii="Trebuchet MS" w:eastAsiaTheme="minorEastAsia" w:hAnsi="Trebuchet MS"/>
      <w:color w:val="FF6600"/>
      <w:spacing w:val="15"/>
      <w:sz w:val="56"/>
    </w:rPr>
  </w:style>
  <w:style w:type="character" w:customStyle="1" w:styleId="SubtitleChar">
    <w:name w:val="Subtitle Char"/>
    <w:basedOn w:val="DefaultParagraphFont"/>
    <w:link w:val="Subtitle"/>
    <w:uiPriority w:val="11"/>
    <w:rsid w:val="00CA3592"/>
    <w:rPr>
      <w:rFonts w:ascii="Trebuchet MS" w:eastAsiaTheme="minorEastAsia" w:hAnsi="Trebuchet MS"/>
      <w:color w:val="FF6600"/>
      <w:spacing w:val="15"/>
      <w:sz w:val="56"/>
    </w:rPr>
  </w:style>
  <w:style w:type="character" w:customStyle="1" w:styleId="Heading5Char">
    <w:name w:val="Heading 5 Char"/>
    <w:basedOn w:val="DefaultParagraphFont"/>
    <w:link w:val="Heading5"/>
    <w:uiPriority w:val="9"/>
    <w:rsid w:val="00CA3592"/>
    <w:rPr>
      <w:rFonts w:ascii="Verdana" w:eastAsiaTheme="majorEastAsia" w:hAnsi="Verdana" w:cstheme="majorBidi"/>
      <w:b/>
      <w:color w:val="FF6600"/>
      <w:sz w:val="14"/>
      <w:szCs w:val="12"/>
    </w:rPr>
  </w:style>
  <w:style w:type="table" w:styleId="TableGrid">
    <w:name w:val="Table Grid"/>
    <w:basedOn w:val="TableNormal"/>
    <w:uiPriority w:val="59"/>
    <w:rsid w:val="00D2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3347"/>
    <w:rPr>
      <w:color w:val="0000FF" w:themeColor="hyperlink"/>
      <w:u w:val="single"/>
    </w:rPr>
  </w:style>
  <w:style w:type="paragraph" w:styleId="ListParagraph">
    <w:name w:val="List Paragraph"/>
    <w:basedOn w:val="Normal"/>
    <w:uiPriority w:val="34"/>
    <w:qFormat/>
    <w:rsid w:val="00C43723"/>
    <w:pPr>
      <w:ind w:left="720"/>
      <w:contextualSpacing/>
    </w:pPr>
  </w:style>
  <w:style w:type="paragraph" w:styleId="TOCHeading">
    <w:name w:val="TOC Heading"/>
    <w:basedOn w:val="Heading1"/>
    <w:next w:val="Normal"/>
    <w:uiPriority w:val="39"/>
    <w:unhideWhenUsed/>
    <w:qFormat/>
    <w:rsid w:val="00850CE9"/>
    <w:pPr>
      <w:numPr>
        <w:numId w:val="0"/>
      </w:numPr>
      <w:spacing w:after="0" w:line="259" w:lineRule="auto"/>
      <w:outlineLvl w:val="9"/>
    </w:pPr>
    <w:rPr>
      <w:rFonts w:asciiTheme="majorHAnsi" w:hAnsiTheme="majorHAnsi"/>
      <w:b w:val="0"/>
      <w:bCs w:val="0"/>
      <w:color w:val="365F91" w:themeColor="accent1" w:themeShade="BF"/>
      <w:sz w:val="32"/>
      <w:szCs w:val="32"/>
      <w:lang w:eastAsia="nl-BE"/>
    </w:rPr>
  </w:style>
  <w:style w:type="paragraph" w:styleId="TOC1">
    <w:name w:val="toc 1"/>
    <w:basedOn w:val="Normal"/>
    <w:next w:val="Normal"/>
    <w:autoRedefine/>
    <w:uiPriority w:val="39"/>
    <w:unhideWhenUsed/>
    <w:rsid w:val="00850CE9"/>
    <w:pPr>
      <w:spacing w:after="100"/>
    </w:pPr>
  </w:style>
  <w:style w:type="paragraph" w:styleId="TOC2">
    <w:name w:val="toc 2"/>
    <w:basedOn w:val="Normal"/>
    <w:next w:val="Normal"/>
    <w:autoRedefine/>
    <w:uiPriority w:val="39"/>
    <w:unhideWhenUsed/>
    <w:rsid w:val="00850CE9"/>
    <w:pPr>
      <w:spacing w:after="100"/>
      <w:ind w:left="220"/>
    </w:pPr>
  </w:style>
  <w:style w:type="paragraph" w:styleId="TOC3">
    <w:name w:val="toc 3"/>
    <w:basedOn w:val="Normal"/>
    <w:next w:val="Normal"/>
    <w:autoRedefine/>
    <w:uiPriority w:val="39"/>
    <w:unhideWhenUsed/>
    <w:rsid w:val="00850CE9"/>
    <w:pPr>
      <w:spacing w:after="100"/>
      <w:ind w:left="440"/>
    </w:pPr>
  </w:style>
  <w:style w:type="character" w:styleId="Strong">
    <w:name w:val="Strong"/>
    <w:basedOn w:val="DefaultParagraphFont"/>
    <w:uiPriority w:val="22"/>
    <w:qFormat/>
    <w:rsid w:val="00884C62"/>
    <w:rPr>
      <w:b/>
      <w:bCs/>
    </w:rPr>
  </w:style>
  <w:style w:type="paragraph" w:styleId="Bibliography">
    <w:name w:val="Bibliography"/>
    <w:basedOn w:val="Normal"/>
    <w:next w:val="Normal"/>
    <w:uiPriority w:val="37"/>
    <w:unhideWhenUsed/>
    <w:rsid w:val="00600415"/>
  </w:style>
  <w:style w:type="paragraph" w:styleId="Caption">
    <w:name w:val="caption"/>
    <w:basedOn w:val="Normal"/>
    <w:next w:val="Normal"/>
    <w:uiPriority w:val="35"/>
    <w:unhideWhenUsed/>
    <w:qFormat/>
    <w:rsid w:val="005F6879"/>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4705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81174">
      <w:bodyDiv w:val="1"/>
      <w:marLeft w:val="0"/>
      <w:marRight w:val="0"/>
      <w:marTop w:val="0"/>
      <w:marBottom w:val="0"/>
      <w:divBdr>
        <w:top w:val="none" w:sz="0" w:space="0" w:color="auto"/>
        <w:left w:val="none" w:sz="0" w:space="0" w:color="auto"/>
        <w:bottom w:val="none" w:sz="0" w:space="0" w:color="auto"/>
        <w:right w:val="none" w:sz="0" w:space="0" w:color="auto"/>
      </w:divBdr>
    </w:div>
    <w:div w:id="298385454">
      <w:bodyDiv w:val="1"/>
      <w:marLeft w:val="0"/>
      <w:marRight w:val="0"/>
      <w:marTop w:val="0"/>
      <w:marBottom w:val="0"/>
      <w:divBdr>
        <w:top w:val="none" w:sz="0" w:space="0" w:color="auto"/>
        <w:left w:val="none" w:sz="0" w:space="0" w:color="auto"/>
        <w:bottom w:val="none" w:sz="0" w:space="0" w:color="auto"/>
        <w:right w:val="none" w:sz="0" w:space="0" w:color="auto"/>
      </w:divBdr>
    </w:div>
    <w:div w:id="688526659">
      <w:bodyDiv w:val="1"/>
      <w:marLeft w:val="0"/>
      <w:marRight w:val="0"/>
      <w:marTop w:val="0"/>
      <w:marBottom w:val="0"/>
      <w:divBdr>
        <w:top w:val="none" w:sz="0" w:space="0" w:color="auto"/>
        <w:left w:val="none" w:sz="0" w:space="0" w:color="auto"/>
        <w:bottom w:val="none" w:sz="0" w:space="0" w:color="auto"/>
        <w:right w:val="none" w:sz="0" w:space="0" w:color="auto"/>
      </w:divBdr>
      <w:divsChild>
        <w:div w:id="1117599806">
          <w:marLeft w:val="446"/>
          <w:marRight w:val="0"/>
          <w:marTop w:val="0"/>
          <w:marBottom w:val="240"/>
          <w:divBdr>
            <w:top w:val="none" w:sz="0" w:space="0" w:color="auto"/>
            <w:left w:val="none" w:sz="0" w:space="0" w:color="auto"/>
            <w:bottom w:val="none" w:sz="0" w:space="0" w:color="auto"/>
            <w:right w:val="none" w:sz="0" w:space="0" w:color="auto"/>
          </w:divBdr>
        </w:div>
      </w:divsChild>
    </w:div>
    <w:div w:id="1014502254">
      <w:bodyDiv w:val="1"/>
      <w:marLeft w:val="0"/>
      <w:marRight w:val="0"/>
      <w:marTop w:val="0"/>
      <w:marBottom w:val="0"/>
      <w:divBdr>
        <w:top w:val="none" w:sz="0" w:space="0" w:color="auto"/>
        <w:left w:val="none" w:sz="0" w:space="0" w:color="auto"/>
        <w:bottom w:val="none" w:sz="0" w:space="0" w:color="auto"/>
        <w:right w:val="none" w:sz="0" w:space="0" w:color="auto"/>
      </w:divBdr>
    </w:div>
    <w:div w:id="1227253724">
      <w:bodyDiv w:val="1"/>
      <w:marLeft w:val="0"/>
      <w:marRight w:val="0"/>
      <w:marTop w:val="0"/>
      <w:marBottom w:val="0"/>
      <w:divBdr>
        <w:top w:val="none" w:sz="0" w:space="0" w:color="auto"/>
        <w:left w:val="none" w:sz="0" w:space="0" w:color="auto"/>
        <w:bottom w:val="none" w:sz="0" w:space="0" w:color="auto"/>
        <w:right w:val="none" w:sz="0" w:space="0" w:color="auto"/>
      </w:divBdr>
    </w:div>
    <w:div w:id="1346056120">
      <w:bodyDiv w:val="1"/>
      <w:marLeft w:val="0"/>
      <w:marRight w:val="0"/>
      <w:marTop w:val="0"/>
      <w:marBottom w:val="0"/>
      <w:divBdr>
        <w:top w:val="none" w:sz="0" w:space="0" w:color="auto"/>
        <w:left w:val="none" w:sz="0" w:space="0" w:color="auto"/>
        <w:bottom w:val="none" w:sz="0" w:space="0" w:color="auto"/>
        <w:right w:val="none" w:sz="0" w:space="0" w:color="auto"/>
      </w:divBdr>
    </w:div>
    <w:div w:id="1712074291">
      <w:bodyDiv w:val="1"/>
      <w:marLeft w:val="0"/>
      <w:marRight w:val="0"/>
      <w:marTop w:val="0"/>
      <w:marBottom w:val="0"/>
      <w:divBdr>
        <w:top w:val="none" w:sz="0" w:space="0" w:color="auto"/>
        <w:left w:val="none" w:sz="0" w:space="0" w:color="auto"/>
        <w:bottom w:val="none" w:sz="0" w:space="0" w:color="auto"/>
        <w:right w:val="none" w:sz="0" w:space="0" w:color="auto"/>
      </w:divBdr>
    </w:div>
    <w:div w:id="1735351178">
      <w:bodyDiv w:val="1"/>
      <w:marLeft w:val="0"/>
      <w:marRight w:val="0"/>
      <w:marTop w:val="0"/>
      <w:marBottom w:val="0"/>
      <w:divBdr>
        <w:top w:val="none" w:sz="0" w:space="0" w:color="auto"/>
        <w:left w:val="none" w:sz="0" w:space="0" w:color="auto"/>
        <w:bottom w:val="none" w:sz="0" w:space="0" w:color="auto"/>
        <w:right w:val="none" w:sz="0" w:space="0" w:color="auto"/>
      </w:divBdr>
    </w:div>
    <w:div w:id="1738630147">
      <w:bodyDiv w:val="1"/>
      <w:marLeft w:val="0"/>
      <w:marRight w:val="0"/>
      <w:marTop w:val="0"/>
      <w:marBottom w:val="0"/>
      <w:divBdr>
        <w:top w:val="none" w:sz="0" w:space="0" w:color="auto"/>
        <w:left w:val="none" w:sz="0" w:space="0" w:color="auto"/>
        <w:bottom w:val="none" w:sz="0" w:space="0" w:color="auto"/>
        <w:right w:val="none" w:sz="0" w:space="0" w:color="auto"/>
      </w:divBdr>
    </w:div>
    <w:div w:id="1739205538">
      <w:bodyDiv w:val="1"/>
      <w:marLeft w:val="0"/>
      <w:marRight w:val="0"/>
      <w:marTop w:val="0"/>
      <w:marBottom w:val="0"/>
      <w:divBdr>
        <w:top w:val="none" w:sz="0" w:space="0" w:color="auto"/>
        <w:left w:val="none" w:sz="0" w:space="0" w:color="auto"/>
        <w:bottom w:val="none" w:sz="0" w:space="0" w:color="auto"/>
        <w:right w:val="none" w:sz="0" w:space="0" w:color="auto"/>
      </w:divBdr>
    </w:div>
    <w:div w:id="1941142040">
      <w:bodyDiv w:val="1"/>
      <w:marLeft w:val="0"/>
      <w:marRight w:val="0"/>
      <w:marTop w:val="0"/>
      <w:marBottom w:val="0"/>
      <w:divBdr>
        <w:top w:val="none" w:sz="0" w:space="0" w:color="auto"/>
        <w:left w:val="none" w:sz="0" w:space="0" w:color="auto"/>
        <w:bottom w:val="none" w:sz="0" w:space="0" w:color="auto"/>
        <w:right w:val="none" w:sz="0" w:space="0" w:color="auto"/>
      </w:divBdr>
    </w:div>
    <w:div w:id="1987976880">
      <w:bodyDiv w:val="1"/>
      <w:marLeft w:val="0"/>
      <w:marRight w:val="0"/>
      <w:marTop w:val="0"/>
      <w:marBottom w:val="0"/>
      <w:divBdr>
        <w:top w:val="none" w:sz="0" w:space="0" w:color="auto"/>
        <w:left w:val="none" w:sz="0" w:space="0" w:color="auto"/>
        <w:bottom w:val="none" w:sz="0" w:space="0" w:color="auto"/>
        <w:right w:val="none" w:sz="0" w:space="0" w:color="auto"/>
      </w:divBdr>
    </w:div>
    <w:div w:id="201164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hyperlink" Target="about:blank"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about:blank" TargetMode="External"/><Relationship Id="rId25" Type="http://schemas.openxmlformats.org/officeDocument/2006/relationships/image" Target="media/image10.sv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8.svg"/><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header" Target="header3.xml"/><Relationship Id="rId30" Type="http://schemas.openxmlformats.org/officeDocument/2006/relationships/footer" Target="footer4.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_rels/header4.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about:blan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EAF0EA2466A49F4B62D2F44AE2CA51A"/>
        <w:category>
          <w:name w:val="General"/>
          <w:gallery w:val="placeholder"/>
        </w:category>
        <w:types>
          <w:type w:val="bbPlcHdr"/>
        </w:types>
        <w:behaviors>
          <w:behavior w:val="content"/>
        </w:behaviors>
        <w:guid w:val="{31932D48-4B2E-489C-9085-B3E15AB19EF2}"/>
      </w:docPartPr>
      <w:docPartBody>
        <w:p w:rsidR="00F8198D" w:rsidRDefault="00F4315D">
          <w:pPr>
            <w:pStyle w:val="1EAF0EA2466A49F4B62D2F44AE2CA51A"/>
          </w:pPr>
          <w:r w:rsidRPr="0003464E">
            <w:rPr>
              <w:rStyle w:val="PlaceholderText"/>
            </w:rPr>
            <w:t xml:space="preserve">[Titel]</w:t>
          </w:r>
        </w:p>
      </w:docPartBody>
    </w:docPart>
    <w:docPart>
      <w:docPartPr>
        <w:name w:val="27CFA8A6B6874790A302979BD2385859"/>
        <w:category>
          <w:name w:val="General"/>
          <w:gallery w:val="placeholder"/>
        </w:category>
        <w:types>
          <w:type w:val="bbPlcHdr"/>
        </w:types>
        <w:behaviors>
          <w:behavior w:val="content"/>
        </w:behaviors>
        <w:guid w:val="{6BC3B055-5B8F-4C4D-9C76-0B29630F51CA}"/>
      </w:docPartPr>
      <w:docPartBody>
        <w:p w:rsidR="00F8198D" w:rsidRDefault="00F4315D">
          <w:pPr>
            <w:pStyle w:val="27CFA8A6B6874790A302979BD2385859"/>
          </w:pPr>
          <w:r w:rsidRPr="00B016B3">
            <w:rPr>
              <w:rStyle w:val="PlaceholderText"/>
            </w:rPr>
            <w:t xml:space="preserve">[Subject]</w:t>
          </w:r>
        </w:p>
      </w:docPartBody>
    </w:docPart>
    <w:docPart>
      <w:docPartPr>
        <w:name w:val="1A13C242327D4350BF0EE7A831899360"/>
        <w:category>
          <w:name w:val="General"/>
          <w:gallery w:val="placeholder"/>
        </w:category>
        <w:types>
          <w:type w:val="bbPlcHdr"/>
        </w:types>
        <w:behaviors>
          <w:behavior w:val="content"/>
        </w:behaviors>
        <w:guid w:val="{E75ABEE7-8808-427A-9ADF-7CB720F48457}"/>
      </w:docPartPr>
      <w:docPartBody>
        <w:p w:rsidR="00F8198D" w:rsidRDefault="00F4315D">
          <w:pPr>
            <w:pStyle w:val="1A13C242327D4350BF0EE7A831899360"/>
          </w:pPr>
          <w:r w:rsidRPr="004E4463">
            <w:rPr>
              <w:rStyle w:val="PlaceholderText"/>
            </w:rPr>
            <w:t xml:space="preserve">[Titel]</w:t>
          </w:r>
        </w:p>
      </w:docPartBody>
    </w:docPart>
    <w:docPart>
      <w:docPartPr>
        <w:name w:val="7D02534BE9F149A3ACDFD9AEC1CBC314"/>
        <w:category>
          <w:name w:val="General"/>
          <w:gallery w:val="placeholder"/>
        </w:category>
        <w:types>
          <w:type w:val="bbPlcHdr"/>
        </w:types>
        <w:behaviors>
          <w:behavior w:val="content"/>
        </w:behaviors>
        <w:guid w:val="{150D29E3-4744-4C16-8D43-6536E358B089}"/>
      </w:docPartPr>
      <w:docPartBody>
        <w:p w:rsidR="00F8198D" w:rsidRDefault="00F4315D">
          <w:pPr>
            <w:pStyle w:val="7D02534BE9F149A3ACDFD9AEC1CBC314"/>
          </w:pPr>
          <w:r w:rsidRPr="00B016B3">
            <w:rPr>
              <w:rStyle w:val="PlaceholderText"/>
            </w:rPr>
            <w:t xml:space="preserve">[Subject]</w:t>
          </w:r>
        </w:p>
      </w:docPartBody>
    </w:docPart>
    <w:docPart>
      <w:docPartPr>
        <w:name w:val="7F9DA863AE164764A779516E5F2CD339"/>
        <w:category>
          <w:name w:val="General"/>
          <w:gallery w:val="placeholder"/>
        </w:category>
        <w:types>
          <w:type w:val="bbPlcHdr"/>
        </w:types>
        <w:behaviors>
          <w:behavior w:val="content"/>
        </w:behaviors>
        <w:guid w:val="{078E5FDB-7935-4D30-951B-387C2D454A2F}"/>
      </w:docPartPr>
      <w:docPartBody>
        <w:p w:rsidR="00F8198D" w:rsidRDefault="00F4315D">
          <w:pPr>
            <w:pStyle w:val="7F9DA863AE164764A779516E5F2CD339"/>
          </w:pPr>
          <w:r w:rsidRPr="00B016B3">
            <w:rPr>
              <w:rStyle w:val="PlaceholderText"/>
            </w:rPr>
            <w:t xml:space="preserve">[Subject]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98D"/>
    <w:rsid w:val="0007266F"/>
    <w:rsid w:val="001908B7"/>
    <w:rsid w:val="002046B9"/>
    <w:rsid w:val="002673DD"/>
    <w:rsid w:val="00394FB2"/>
    <w:rsid w:val="004004ED"/>
    <w:rsid w:val="00466A76"/>
    <w:rsid w:val="00690ED4"/>
    <w:rsid w:val="00735C7B"/>
    <w:rsid w:val="007721EB"/>
    <w:rsid w:val="00790740"/>
    <w:rsid w:val="008545B5"/>
    <w:rsid w:val="009F6325"/>
    <w:rsid w:val="00E6688E"/>
    <w:rsid w:val="00ED5A5F"/>
    <w:rsid w:val="00F1259D"/>
    <w:rsid w:val="00F4315D"/>
    <w:rsid w:val="00F8198D"/>
    <w:rsid w:val="00FB68FB"/>
    <w:rsid w:val="00FC28F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EAF0EA2466A49F4B62D2F44AE2CA51A">
    <w:name w:val="1EAF0EA2466A49F4B62D2F44AE2CA51A"/>
  </w:style>
  <w:style w:type="paragraph" w:customStyle="1" w:styleId="27CFA8A6B6874790A302979BD2385859">
    <w:name w:val="27CFA8A6B6874790A302979BD2385859"/>
  </w:style>
  <w:style w:type="paragraph" w:customStyle="1" w:styleId="1A13C242327D4350BF0EE7A831899360">
    <w:name w:val="1A13C242327D4350BF0EE7A831899360"/>
  </w:style>
  <w:style w:type="paragraph" w:customStyle="1" w:styleId="7D02534BE9F149A3ACDFD9AEC1CBC314">
    <w:name w:val="7D02534BE9F149A3ACDFD9AEC1CBC314"/>
  </w:style>
  <w:style w:type="paragraph" w:customStyle="1" w:styleId="7F9DA863AE164764A779516E5F2CD339">
    <w:name w:val="7F9DA863AE164764A779516E5F2CD3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Ame18</b:Tag>
    <b:SourceType>Book</b:SourceType>
    <b:Guid>{23675F20-0098-47F6-9C03-31011821CB1B}</b:Guid>
    <b:Author>
      <b:Author>
        <b:Corporate>American College of Emergency Physicians</b:Corporate>
      </b:Author>
    </b:Author>
    <b:Title>Critical Care Transport</b:Title>
    <b:Year>2018</b:Year>
    <b:City>Burlington, MA</b:City>
    <b:Publisher>Jones &amp; Bartlett learning</b:Publisher>
    <b:RefOrder>1</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703EC5A0CC4A349AB38FDD434E51DEE" ma:contentTypeVersion="11" ma:contentTypeDescription="Een nieuw document maken." ma:contentTypeScope="" ma:versionID="de1014f9b291ecf834fac66e0ba504f9">
  <xsd:schema xmlns:xsd="http://www.w3.org/2001/XMLSchema" xmlns:xs="http://www.w3.org/2001/XMLSchema" xmlns:p="http://schemas.microsoft.com/office/2006/metadata/properties" xmlns:ns2="3b8ef1ed-9247-473f-a030-f9b8edd3557a" targetNamespace="http://schemas.microsoft.com/office/2006/metadata/properties" ma:root="true" ma:fieldsID="fa8fe670f9b451f70a8838ad5ab1ae3a" ns2:_="">
    <xsd:import namespace="3b8ef1ed-9247-473f-a030-f9b8edd3557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lcf76f155ced4ddcb4097134ff3c332f"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8ef1ed-9247-473f-a030-f9b8edd355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19596f98-4cf8-4ea4-b8bc-31754f256c62"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b8ef1ed-9247-473f-a030-f9b8edd3557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75082-A2E2-4428-95C1-E3360C91552D}">
  <ds:schemaRefs>
    <ds:schemaRef ds:uri="http://schemas.openxmlformats.org/officeDocument/2006/bibliography"/>
  </ds:schemaRefs>
</ds:datastoreItem>
</file>

<file path=customXml/itemProps2.xml><?xml version="1.0" encoding="utf-8"?>
<ds:datastoreItem xmlns:ds="http://schemas.openxmlformats.org/officeDocument/2006/customXml" ds:itemID="{B7599BD5-91FC-4FF4-9287-36E5DF9BF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8ef1ed-9247-473f-a030-f9b8edd355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5CE0DF-5082-4097-B73C-C9511534F899}">
  <ds:schemaRefs>
    <ds:schemaRef ds:uri="http://purl.org/dc/elements/1.1/"/>
    <ds:schemaRef ds:uri="http://schemas.microsoft.com/office/2006/documentManagement/types"/>
    <ds:schemaRef ds:uri="http://purl.org/dc/dcmitype/"/>
    <ds:schemaRef ds:uri="http://purl.org/dc/terms/"/>
    <ds:schemaRef ds:uri="http://www.w3.org/XML/1998/namespace"/>
    <ds:schemaRef ds:uri="http://schemas.microsoft.com/office/infopath/2007/PartnerControls"/>
    <ds:schemaRef ds:uri="http://schemas.openxmlformats.org/package/2006/metadata/core-properties"/>
    <ds:schemaRef ds:uri="3b8ef1ed-9247-473f-a030-f9b8edd3557a"/>
    <ds:schemaRef ds:uri="http://schemas.microsoft.com/office/2006/metadata/properties"/>
  </ds:schemaRefs>
</ds:datastoreItem>
</file>

<file path=customXml/itemProps4.xml><?xml version="1.0" encoding="utf-8"?>
<ds:datastoreItem xmlns:ds="http://schemas.openxmlformats.org/officeDocument/2006/customXml" ds:itemID="{85263876-22F8-4D83-A30D-7C4A002EEC2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Paper - VUB-CEDIMED-UZB.dotx</Template>
  <TotalTime>1</TotalTime>
  <Pages>11</Pages>
  <Words>1849</Words>
  <Characters>10541</Characters>
  <Application>Microsoft Office Word</Application>
  <DocSecurity>0</DocSecurity>
  <Lines>87</Lines>
  <Paragraphs>24</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Webdesign</vt:lpstr>
      <vt:lpstr>&lt;Inhoud</vt:lpstr>
      <vt:lpstr>CEDIMED Brussels</vt:lpstr>
      <vt:lpstr>    Menustructuur</vt:lpstr>
      <vt:lpstr>    Landingspagina</vt:lpstr>
      <vt:lpstr>        Titel &amp; Slogan</vt:lpstr>
      <vt:lpstr>        Link tekst naar pijlers</vt:lpstr>
      <vt:lpstr>        About Us</vt:lpstr>
      <vt:lpstr>        Contact us</vt:lpstr>
      <vt:lpstr>Pijlers</vt:lpstr>
      <vt:lpstr>    Klinische pijler – Spoedgevallendienst</vt:lpstr>
      <vt:lpstr>    Onderwijspijler</vt:lpstr>
    </vt:vector>
  </TitlesOfParts>
  <Company/>
  <LinksUpToDate>false</LinksUpToDate>
  <CharactersWithSpaces>12366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Webdesign</dc:title>
  <dc:subject>Basisteksten</dc:subject>
  <dc:creator>Jo Lamberts</dc:creator>
  <cp:lastModifiedBy>Jo Lamberts</cp:lastModifiedBy>
  <cp:revision>2</cp:revision>
  <cp:lastPrinted>2023-09-08T10:32:00Z</cp:lastPrinted>
  <dcterms:created xsi:type="dcterms:W3CDTF">2024-10-18T09:14:00Z</dcterms:created>
  <dcterms:modified xsi:type="dcterms:W3CDTF">2024-10-18T09:14:00Z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0x010100A703EC5A0CC4A349AB38FDD434E51DEE</vt:lpwstr>
  </property>
  <property fmtid="{D5CDD505-2E9C-101B-9397-08002B2CF9AE}" pid="3" name="Order">
    <vt:r8>19600</vt:r8>
  </property>
  <property fmtid="{D5CDD505-2E9C-101B-9397-08002B2CF9AE}" pid="4" name="xd_Signature">
    <vt:bool>false</vt:bool>
  </property>
  <property fmtid="{D5CDD505-2E9C-101B-9397-08002B2CF9AE}" pid="5" name="xd_ProgID">
    <vt:lpwstr/>
  </property>
  <property fmtid="{D5CDD505-2E9C-101B-9397-08002B2CF9AE}" pid="6" name="TemplateUrl">
    <vt:lpwstr/>
  </property>
  <property fmtid="{D5CDD505-2E9C-101B-9397-08002B2CF9AE}" pid="7" name="ComplianceAssetId">
    <vt:lpwstr/>
  </property>
</Properties>
</file>