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33" w14:textId="77777777" w:rsidR="00392882" w:rsidRDefault="0044719C" w:rsidP="00E05B8A">
      <w:r>
        <w:rPr>
          <w:noProof/>
          <w:lang w:eastAsia="nl-BE"/>
        </w:rPr>
        <w:drawing>
          <wp:anchor distT="0" distB="0" distL="114300" distR="114300" simplePos="0" relativeHeight="251654653" behindDoc="1" locked="0" layoutInCell="1" allowOverlap="1" wp14:anchorId="1F4DBD80" wp14:editId="046BA295">
            <wp:simplePos x="0" y="0"/>
            <wp:positionH relativeFrom="page">
              <wp:posOffset>360045</wp:posOffset>
            </wp:positionH>
            <wp:positionV relativeFrom="page">
              <wp:posOffset>360045</wp:posOffset>
            </wp:positionV>
            <wp:extent cx="6840000" cy="33984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6840000" cy="3398400"/>
                    </a:xfrm>
                    <a:prstGeom prst="rect">
                      <a:avLst/>
                    </a:prstGeom>
                  </pic:spPr>
                </pic:pic>
              </a:graphicData>
            </a:graphic>
            <wp14:sizeRelH relativeFrom="page">
              <wp14:pctWidth>0</wp14:pctWidth>
            </wp14:sizeRelH>
            <wp14:sizeRelV relativeFrom="page">
              <wp14:pctHeight>0</wp14:pctHeight>
            </wp14:sizeRelV>
          </wp:anchor>
        </w:drawing>
      </w:r>
    </w:p>
    <w:p w14:paraId="680EDAB1" w14:textId="77777777" w:rsidR="00392882" w:rsidRDefault="00392882" w:rsidP="00E05B8A"/>
    <w:p w14:paraId="1CE8B429" w14:textId="77777777" w:rsidR="002F6F94" w:rsidRDefault="002F6F94" w:rsidP="00E05B8A"/>
    <w:p w14:paraId="2654460A" w14:textId="77777777" w:rsidR="002F6F94" w:rsidRDefault="002F6F94" w:rsidP="00E05B8A"/>
    <w:p w14:paraId="0A0FA981" w14:textId="77777777" w:rsidR="002F6F94" w:rsidRDefault="002F6F94" w:rsidP="00E05B8A"/>
    <w:p w14:paraId="15E6725D" w14:textId="77777777" w:rsidR="002F6F94" w:rsidRDefault="002F6F94" w:rsidP="00E05B8A"/>
    <w:p w14:paraId="44BE0B9D" w14:textId="77777777" w:rsidR="00392882" w:rsidRDefault="00392882" w:rsidP="00E05B8A"/>
    <w:p w14:paraId="49D057DB" w14:textId="77777777" w:rsidR="00392882" w:rsidRDefault="00392882" w:rsidP="00E05B8A"/>
    <w:p w14:paraId="58C753E2" w14:textId="77777777" w:rsidR="00392882" w:rsidRDefault="00392882" w:rsidP="00E05B8A"/>
    <w:p w14:paraId="71E9F172" w14:textId="77777777" w:rsidR="00392882" w:rsidRDefault="00392882" w:rsidP="00E05B8A"/>
    <w:p w14:paraId="36E09548" w14:textId="77777777" w:rsidR="00463460" w:rsidRDefault="00A947A3" w:rsidP="00E05B8A">
      <w:r>
        <w:rPr>
          <w:noProof/>
          <w:lang w:eastAsia="nl-BE"/>
        </w:rPr>
        <w:drawing>
          <wp:anchor distT="0" distB="0" distL="114300" distR="114300" simplePos="0" relativeHeight="251658240" behindDoc="0" locked="0" layoutInCell="1" allowOverlap="1" wp14:anchorId="3048E1C1" wp14:editId="55B215D6">
            <wp:simplePos x="0" y="0"/>
            <wp:positionH relativeFrom="page">
              <wp:posOffset>358140</wp:posOffset>
            </wp:positionH>
            <wp:positionV relativeFrom="page">
              <wp:posOffset>9414510</wp:posOffset>
            </wp:positionV>
            <wp:extent cx="6839585" cy="8356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9585" cy="835660"/>
                    </a:xfrm>
                    <a:prstGeom prst="rect">
                      <a:avLst/>
                    </a:prstGeom>
                  </pic:spPr>
                </pic:pic>
              </a:graphicData>
            </a:graphic>
            <wp14:sizeRelH relativeFrom="margin">
              <wp14:pctWidth>0</wp14:pctWidth>
            </wp14:sizeRelH>
            <wp14:sizeRelV relativeFrom="margin">
              <wp14:pctHeight>0</wp14:pctHeight>
            </wp14:sizeRelV>
          </wp:anchor>
        </w:drawing>
      </w:r>
      <w:r w:rsidR="009F0CBD">
        <w:rPr>
          <w:noProof/>
          <w:lang w:eastAsia="nl-BE"/>
        </w:rPr>
        <mc:AlternateContent>
          <mc:Choice Requires="wps">
            <w:drawing>
              <wp:anchor distT="45720" distB="45720" distL="114300" distR="114300" simplePos="0" relativeHeight="251655680" behindDoc="0" locked="0" layoutInCell="1" allowOverlap="1" wp14:anchorId="43CEF25B" wp14:editId="75345C1B">
                <wp:simplePos x="0" y="0"/>
                <wp:positionH relativeFrom="margin">
                  <wp:align>right</wp:align>
                </wp:positionH>
                <wp:positionV relativeFrom="paragraph">
                  <wp:posOffset>1355609</wp:posOffset>
                </wp:positionV>
                <wp:extent cx="6473825" cy="176212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1762125"/>
                        </a:xfrm>
                        <a:prstGeom prst="rect">
                          <a:avLst/>
                        </a:prstGeom>
                        <a:noFill/>
                        <a:ln w="9525">
                          <a:noFill/>
                          <a:miter lim="800000"/>
                          <a:headEnd/>
                          <a:tailEnd/>
                        </a:ln>
                      </wps:spPr>
                      <wps:txb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Basisteksten</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EF25B" id="_x0000_t202" coordsize="21600,21600" o:spt="202" path="m,l,21600r21600,l21600,xe">
                <v:stroke joinstyle="miter"/>
                <v:path gradientshapeok="t" o:connecttype="rect"/>
              </v:shapetype>
              <v:shape id="Tekstvak 2" o:spid="_x0000_s1026" type="#_x0000_t202" style="position:absolute;margin-left:458.55pt;margin-top:106.75pt;width:509.75pt;height:138.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" filled="f" stroked="f">
                <v:textbo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Basisteksten</w:t>
                          </w:r>
                        </w:sdtContent>
                      </w:sdt>
                    </w:p>
                  </w:txbxContent>
                </v:textbox>
                <w10:wrap type="square" anchorx="margin"/>
              </v:shape>
            </w:pict>
          </mc:Fallback>
        </mc:AlternateContent>
      </w:r>
      <w:r w:rsidR="00E05B8A">
        <w:br w:type="page"/>
      </w:r>
    </w:p>
    <w:p w14:paraId="60CBB02A" w14:textId="77777777" w:rsidR="00E05B8A" w:rsidRDefault="00E05B8A" w:rsidP="003F6F4A">
      <w:pPr>
        <w:pStyle w:val="Heading4"/>
        <w:sectPr w:rsidR="00E05B8A" w:rsidSect="00393998">
          <w:pgSz w:w="11906" w:h="16838"/>
          <w:pgMar w:top="1134" w:right="1134" w:bottom="1134" w:left="1134" w:header="709" w:footer="709" w:gutter="737"/>
          <w:cols w:space="708"/>
          <w:docGrid w:linePitch="360"/>
        </w:sectPr>
      </w:pPr>
    </w:p>
    <w:p w14:paraId="01322044" w14:textId="77777777" w:rsidR="00392882" w:rsidRDefault="00A73D33" w:rsidP="00392882">
      <w:pPr>
        <w:spacing w:after="0"/>
        <w:jc w:val="center"/>
        <w:rPr>
          <w:b/>
          <w:sz w:val="60"/>
          <w:szCs w:val="60"/>
          <w:lang w:val="en-US"/>
        </w:rPr>
      </w:pPr>
      <w:r>
        <w:lastRenderedPageBreak/>
        <w:br w:type="page"/>
      </w:r>
    </w:p>
    <w:p w14:paraId="7B0C7E7B" w14:textId="77777777" w:rsidR="00B64586" w:rsidRDefault="00B64586" w:rsidP="00392882">
      <w:pPr>
        <w:spacing w:after="0"/>
        <w:jc w:val="center"/>
        <w:rPr>
          <w:b/>
          <w:sz w:val="24"/>
          <w:szCs w:val="60"/>
          <w:lang w:val="en-US"/>
        </w:rPr>
        <w:sectPr w:rsidR="00B64586" w:rsidSect="00393998">
          <w:headerReference w:type="even" r:id="rId13"/>
          <w:headerReference w:type="default" r:id="rId14"/>
          <w:footerReference w:type="even" r:id="rId15"/>
          <w:footerReference w:type="default" r:id="rId16"/>
          <w:pgSz w:w="11906" w:h="16838" w:code="9"/>
          <w:pgMar w:top="1134" w:right="1134" w:bottom="1134" w:left="1134" w:header="567" w:footer="816" w:gutter="737"/>
          <w:cols w:space="708"/>
          <w:docGrid w:linePitch="360"/>
        </w:sectPr>
      </w:pPr>
    </w:p>
    <w:p w14:paraId="295D3437" w14:textId="77777777" w:rsidR="00392882" w:rsidRDefault="00B64586" w:rsidP="00B64586">
      <w:pPr>
        <w:tabs>
          <w:tab w:val="left" w:pos="2992"/>
        </w:tabs>
        <w:spacing w:after="0"/>
        <w:rPr>
          <w:b/>
          <w:sz w:val="60"/>
          <w:szCs w:val="60"/>
          <w:lang w:val="en-US"/>
        </w:rPr>
      </w:pPr>
      <w:r>
        <w:rPr>
          <w:b/>
          <w:sz w:val="60"/>
          <w:szCs w:val="60"/>
          <w:lang w:val="en-US"/>
        </w:rPr>
        <w:tab/>
      </w:r>
    </w:p>
    <w:p w14:paraId="77A8E6D6" w14:textId="77777777" w:rsidR="00392882" w:rsidRDefault="00392882" w:rsidP="00392882">
      <w:pPr>
        <w:spacing w:after="0"/>
        <w:jc w:val="center"/>
        <w:rPr>
          <w:b/>
          <w:sz w:val="60"/>
          <w:szCs w:val="60"/>
          <w:lang w:val="en-US"/>
        </w:rPr>
      </w:pPr>
    </w:p>
    <w:p w14:paraId="25AC9D2D" w14:textId="77777777" w:rsidR="00392882" w:rsidRDefault="00392882" w:rsidP="00392882">
      <w:pPr>
        <w:spacing w:after="0"/>
        <w:jc w:val="center"/>
        <w:rPr>
          <w:b/>
          <w:sz w:val="60"/>
          <w:szCs w:val="60"/>
          <w:lang w:val="en-US"/>
        </w:rPr>
      </w:pPr>
    </w:p>
    <w:p w14:paraId="6A167D85" w14:textId="77777777" w:rsidR="007F2A9B" w:rsidRDefault="007F2A9B" w:rsidP="00392882">
      <w:pPr>
        <w:spacing w:after="0"/>
        <w:jc w:val="center"/>
        <w:rPr>
          <w:b/>
          <w:sz w:val="60"/>
          <w:szCs w:val="60"/>
          <w:lang w:val="en-US"/>
        </w:rPr>
      </w:pPr>
    </w:p>
    <w:p w14:paraId="7BDA3DAA" w14:textId="77777777" w:rsidR="007F2A9B" w:rsidRDefault="007F2A9B" w:rsidP="00392882">
      <w:pPr>
        <w:spacing w:after="0"/>
        <w:jc w:val="center"/>
        <w:rPr>
          <w:b/>
          <w:sz w:val="60"/>
          <w:szCs w:val="60"/>
          <w:lang w:val="en-US"/>
        </w:rPr>
      </w:pPr>
    </w:p>
    <w:p w14:paraId="7E7CA79A" w14:textId="77777777" w:rsidR="007F2A9B" w:rsidRDefault="007F2A9B" w:rsidP="00392882">
      <w:pPr>
        <w:spacing w:after="0"/>
        <w:jc w:val="center"/>
        <w:rPr>
          <w:b/>
          <w:sz w:val="60"/>
          <w:szCs w:val="60"/>
          <w:lang w:val="en-US"/>
        </w:rPr>
      </w:pPr>
    </w:p>
    <w:sdt>
      <w:sdtPr>
        <w:rPr>
          <w:rStyle w:val="TitleChar"/>
          <w:color w:val="auto"/>
        </w:rPr>
        <w:alias w:val="Titel"/>
        <w:tag w:val=""/>
        <w:id w:val="-1791660942"/>
        <w:placeholder>
          <w:docPart w:val="1EAF0EA2466A49F4B62D2F44AE2CA51A"/>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F36C119" w14:textId="77777777" w:rsidR="00392882" w:rsidRPr="007F2A9B" w:rsidRDefault="000C2243" w:rsidP="00392882">
          <w:pPr>
            <w:spacing w:after="0"/>
            <w:jc w:val="center"/>
            <w:rPr>
              <w:rStyle w:val="TitleChar"/>
              <w:color w:val="auto"/>
            </w:rPr>
          </w:pPr>
          <w:r>
            <w:rPr>
              <w:rStyle w:val="TitleChar"/>
              <w:color w:val="auto"/>
            </w:rPr>
            <w:t>Webdesign</w:t>
          </w:r>
        </w:p>
      </w:sdtContent>
    </w:sdt>
    <w:sdt>
      <w:sdtPr>
        <w:rPr>
          <w:rStyle w:val="TitleChar"/>
          <w:rFonts w:eastAsiaTheme="minorEastAsia" w:cstheme="minorBidi"/>
          <w:b w:val="0"/>
          <w:color w:val="auto"/>
          <w:spacing w:val="15"/>
          <w:kern w:val="0"/>
          <w:sz w:val="40"/>
          <w:szCs w:val="22"/>
        </w:rPr>
        <w:alias w:val="Subject"/>
        <w:tag w:val=""/>
        <w:id w:val="229971973"/>
        <w:placeholder>
          <w:docPart w:val="27CFA8A6B6874790A302979BD2385859"/>
        </w:placeholder>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429AA330" w14:textId="77777777" w:rsidR="00EF164C" w:rsidRPr="007F2A9B" w:rsidRDefault="000C2243" w:rsidP="00BA08C5">
          <w:pPr>
            <w:pStyle w:val="Subtitle"/>
            <w:spacing w:before="360"/>
            <w:jc w:val="center"/>
            <w:rPr>
              <w:rStyle w:val="TitleChar"/>
              <w:rFonts w:eastAsiaTheme="minorEastAsia" w:cstheme="minorBidi"/>
              <w:b w:val="0"/>
              <w:color w:val="FF6600"/>
              <w:spacing w:val="15"/>
              <w:kern w:val="0"/>
              <w:sz w:val="40"/>
              <w:szCs w:val="22"/>
            </w:rPr>
          </w:pPr>
          <w:r>
            <w:rPr>
              <w:rStyle w:val="TitleChar"/>
              <w:rFonts w:eastAsiaTheme="minorEastAsia" w:cstheme="minorBidi"/>
              <w:b w:val="0"/>
              <w:color w:val="auto"/>
              <w:spacing w:val="15"/>
              <w:kern w:val="0"/>
              <w:sz w:val="40"/>
              <w:szCs w:val="22"/>
            </w:rPr>
            <w:t>Basisteksten</w:t>
          </w:r>
        </w:p>
      </w:sdtContent>
    </w:sdt>
    <w:p w14:paraId="417350BD" w14:textId="77777777" w:rsidR="00392882" w:rsidRPr="007F2A9B" w:rsidRDefault="00392882" w:rsidP="00392882">
      <w:pPr>
        <w:spacing w:after="0" w:line="240" w:lineRule="auto"/>
        <w:jc w:val="center"/>
        <w:rPr>
          <w:sz w:val="48"/>
          <w:szCs w:val="50"/>
        </w:rPr>
      </w:pPr>
    </w:p>
    <w:p w14:paraId="7FED3680" w14:textId="77777777" w:rsidR="00392882" w:rsidRPr="007F2A9B" w:rsidRDefault="00392882" w:rsidP="00392882">
      <w:pPr>
        <w:spacing w:after="0" w:line="240" w:lineRule="auto"/>
        <w:jc w:val="center"/>
      </w:pPr>
    </w:p>
    <w:p w14:paraId="4A50D685" w14:textId="77777777" w:rsidR="00392882" w:rsidRPr="007F2A9B" w:rsidRDefault="00392882" w:rsidP="00392882">
      <w:pPr>
        <w:spacing w:after="0" w:line="240" w:lineRule="auto"/>
        <w:jc w:val="center"/>
      </w:pPr>
    </w:p>
    <w:p w14:paraId="1A427646" w14:textId="77777777" w:rsidR="00392882" w:rsidRPr="007F2A9B" w:rsidRDefault="00392882" w:rsidP="00392882">
      <w:pPr>
        <w:spacing w:after="0" w:line="240" w:lineRule="auto"/>
        <w:jc w:val="center"/>
      </w:pPr>
    </w:p>
    <w:p w14:paraId="02C019A0" w14:textId="77777777" w:rsidR="00392882" w:rsidRPr="007F2A9B" w:rsidRDefault="00392882" w:rsidP="00392882">
      <w:pPr>
        <w:spacing w:after="0" w:line="240" w:lineRule="auto"/>
        <w:jc w:val="center"/>
      </w:pPr>
    </w:p>
    <w:p w14:paraId="1EA3B976" w14:textId="77777777" w:rsidR="00392882" w:rsidRPr="007F2A9B" w:rsidRDefault="00392882" w:rsidP="00392882">
      <w:pPr>
        <w:spacing w:after="0" w:line="240" w:lineRule="auto"/>
        <w:jc w:val="center"/>
      </w:pPr>
    </w:p>
    <w:p w14:paraId="0A0EAF67" w14:textId="77777777" w:rsidR="00392882" w:rsidRPr="007F2A9B" w:rsidRDefault="00392882" w:rsidP="00392882">
      <w:pPr>
        <w:spacing w:after="0" w:line="240" w:lineRule="auto"/>
        <w:jc w:val="center"/>
      </w:pPr>
    </w:p>
    <w:p w14:paraId="706BAA21" w14:textId="77777777" w:rsidR="00392882" w:rsidRPr="007F2A9B" w:rsidRDefault="00392882" w:rsidP="00392882">
      <w:pPr>
        <w:spacing w:after="0" w:line="240" w:lineRule="auto"/>
        <w:jc w:val="center"/>
      </w:pPr>
    </w:p>
    <w:p w14:paraId="6D6A982A" w14:textId="77777777" w:rsidR="00392882" w:rsidRPr="007F2A9B" w:rsidRDefault="00392882" w:rsidP="00392882">
      <w:pPr>
        <w:spacing w:after="0" w:line="240" w:lineRule="auto"/>
        <w:jc w:val="center"/>
      </w:pPr>
    </w:p>
    <w:p w14:paraId="2D5C7DEB" w14:textId="77777777" w:rsidR="00392882" w:rsidRPr="007F2A9B" w:rsidRDefault="00392882" w:rsidP="00392882">
      <w:pPr>
        <w:spacing w:after="0" w:line="240" w:lineRule="auto"/>
        <w:jc w:val="center"/>
      </w:pPr>
    </w:p>
    <w:p w14:paraId="5057612F" w14:textId="77777777" w:rsidR="00392882" w:rsidRPr="007F2A9B" w:rsidRDefault="00392882" w:rsidP="00392882">
      <w:pPr>
        <w:spacing w:after="0" w:line="240" w:lineRule="auto"/>
        <w:jc w:val="center"/>
      </w:pPr>
    </w:p>
    <w:p w14:paraId="4338267C" w14:textId="77777777" w:rsidR="00392882" w:rsidRPr="007F2A9B" w:rsidRDefault="00392882" w:rsidP="00392882">
      <w:pPr>
        <w:spacing w:after="0" w:line="240" w:lineRule="auto"/>
        <w:jc w:val="center"/>
      </w:pPr>
    </w:p>
    <w:p w14:paraId="5C2937CA" w14:textId="77777777" w:rsidR="00392882" w:rsidRPr="007F2A9B" w:rsidRDefault="00392882" w:rsidP="00392882">
      <w:pPr>
        <w:spacing w:after="0" w:line="240" w:lineRule="auto"/>
        <w:jc w:val="center"/>
      </w:pPr>
    </w:p>
    <w:p w14:paraId="344E2AEF" w14:textId="77777777" w:rsidR="00392882" w:rsidRPr="007F2A9B" w:rsidRDefault="00392882" w:rsidP="00392882">
      <w:pPr>
        <w:spacing w:after="0" w:line="240" w:lineRule="auto"/>
        <w:jc w:val="center"/>
      </w:pPr>
    </w:p>
    <w:p w14:paraId="35D1D18A" w14:textId="77777777" w:rsidR="00392882" w:rsidRPr="007F2A9B" w:rsidRDefault="00392882" w:rsidP="00392882">
      <w:pPr>
        <w:spacing w:after="0" w:line="240" w:lineRule="auto"/>
        <w:jc w:val="center"/>
      </w:pPr>
    </w:p>
    <w:p w14:paraId="4D60763F" w14:textId="77777777" w:rsidR="00392882" w:rsidRPr="007F2A9B" w:rsidRDefault="00392882" w:rsidP="00392882">
      <w:pPr>
        <w:spacing w:after="0" w:line="240" w:lineRule="auto"/>
        <w:jc w:val="center"/>
      </w:pPr>
    </w:p>
    <w:p w14:paraId="08A523EF" w14:textId="77777777" w:rsidR="00392882" w:rsidRPr="007F2A9B" w:rsidRDefault="00392882" w:rsidP="00392882">
      <w:pPr>
        <w:spacing w:after="0" w:line="240" w:lineRule="auto"/>
        <w:jc w:val="center"/>
      </w:pPr>
    </w:p>
    <w:p w14:paraId="42604185" w14:textId="77777777" w:rsidR="00392882" w:rsidRPr="007F2A9B" w:rsidRDefault="00392882" w:rsidP="00392882">
      <w:pPr>
        <w:spacing w:after="0" w:line="240" w:lineRule="auto"/>
        <w:jc w:val="center"/>
      </w:pPr>
    </w:p>
    <w:p w14:paraId="01BE5FEA" w14:textId="77777777" w:rsidR="00392882" w:rsidRPr="007F2A9B" w:rsidRDefault="00392882" w:rsidP="00392882">
      <w:pPr>
        <w:spacing w:after="0" w:line="240" w:lineRule="auto"/>
        <w:jc w:val="center"/>
        <w:rPr>
          <w:b/>
        </w:rPr>
      </w:pPr>
    </w:p>
    <w:p w14:paraId="7F724A41" w14:textId="77777777" w:rsidR="00392882" w:rsidRPr="007F2A9B" w:rsidRDefault="00392882" w:rsidP="00392882">
      <w:pPr>
        <w:spacing w:after="0" w:line="240" w:lineRule="auto"/>
      </w:pPr>
    </w:p>
    <w:p w14:paraId="5E978CEF" w14:textId="77777777" w:rsidR="00392882" w:rsidRPr="007F2A9B" w:rsidRDefault="00392882" w:rsidP="00392882">
      <w:pPr>
        <w:spacing w:after="0" w:line="240" w:lineRule="auto"/>
      </w:pPr>
    </w:p>
    <w:p w14:paraId="77069E30" w14:textId="77777777" w:rsidR="00392882" w:rsidRPr="007F2A9B" w:rsidRDefault="00392882" w:rsidP="00392882">
      <w:pPr>
        <w:spacing w:after="0" w:line="240" w:lineRule="auto"/>
      </w:pPr>
    </w:p>
    <w:p w14:paraId="53EF90D2" w14:textId="77777777" w:rsidR="00392882" w:rsidRPr="007F2A9B" w:rsidRDefault="00392882" w:rsidP="00392882">
      <w:pPr>
        <w:spacing w:after="0" w:line="240" w:lineRule="auto"/>
      </w:pPr>
    </w:p>
    <w:p w14:paraId="2893AC05" w14:textId="77777777" w:rsidR="00392882" w:rsidRPr="007F2A9B" w:rsidRDefault="00392882" w:rsidP="00392882">
      <w:pPr>
        <w:spacing w:after="0" w:line="240" w:lineRule="auto"/>
      </w:pPr>
    </w:p>
    <w:p w14:paraId="443B0C97" w14:textId="77777777" w:rsidR="00EF164C" w:rsidRPr="007F2A9B" w:rsidRDefault="00EF164C" w:rsidP="00392882">
      <w:pPr>
        <w:spacing w:after="0" w:line="240" w:lineRule="auto"/>
      </w:pPr>
    </w:p>
    <w:p w14:paraId="285ECF5A" w14:textId="77777777" w:rsidR="00392882" w:rsidRPr="007F2A9B" w:rsidRDefault="00392882" w:rsidP="00392882">
      <w:pPr>
        <w:spacing w:after="0" w:line="240" w:lineRule="auto"/>
      </w:pPr>
    </w:p>
    <w:p w14:paraId="58458902" w14:textId="77777777" w:rsidR="00392882" w:rsidRPr="007F2A9B" w:rsidRDefault="00392882" w:rsidP="00392882">
      <w:pPr>
        <w:spacing w:after="0" w:line="240" w:lineRule="auto"/>
      </w:pPr>
    </w:p>
    <w:p w14:paraId="7EA5FF58" w14:textId="77777777" w:rsidR="00B41E05" w:rsidRPr="007F2A9B" w:rsidRDefault="00B41E05" w:rsidP="00392882">
      <w:pPr>
        <w:spacing w:after="0" w:line="240" w:lineRule="auto"/>
        <w:jc w:val="center"/>
        <w:rPr>
          <w:sz w:val="32"/>
        </w:rPr>
      </w:pPr>
    </w:p>
    <w:p w14:paraId="4141C935" w14:textId="77777777" w:rsidR="00C53B3A" w:rsidRPr="007F2A9B" w:rsidRDefault="00C53B3A" w:rsidP="00392882">
      <w:pPr>
        <w:spacing w:after="0" w:line="240" w:lineRule="auto"/>
        <w:jc w:val="center"/>
        <w:rPr>
          <w:color w:val="97C93D"/>
          <w:sz w:val="32"/>
        </w:rPr>
      </w:pPr>
    </w:p>
    <w:p w14:paraId="13D0C202" w14:textId="77777777" w:rsidR="00392882" w:rsidRPr="007F2A9B" w:rsidRDefault="00392882" w:rsidP="00392882">
      <w:pPr>
        <w:spacing w:after="0" w:line="240" w:lineRule="auto"/>
      </w:pPr>
    </w:p>
    <w:p w14:paraId="4AAF92B4" w14:textId="77777777" w:rsidR="00392882" w:rsidRPr="007F2A9B" w:rsidRDefault="00392882" w:rsidP="00392882">
      <w:pPr>
        <w:spacing w:after="0" w:line="240" w:lineRule="auto"/>
      </w:pPr>
    </w:p>
    <w:p w14:paraId="4C9BE446" w14:textId="77777777" w:rsidR="00392882" w:rsidRPr="007F2A9B" w:rsidRDefault="00392882" w:rsidP="00392882">
      <w:pPr>
        <w:spacing w:after="0" w:line="240" w:lineRule="auto"/>
      </w:pPr>
    </w:p>
    <w:p w14:paraId="139125F4" w14:textId="77777777" w:rsidR="00392882" w:rsidRPr="007F2A9B" w:rsidRDefault="00392882" w:rsidP="00392882">
      <w:pPr>
        <w:spacing w:after="0" w:line="240" w:lineRule="auto"/>
      </w:pPr>
    </w:p>
    <w:p w14:paraId="4269B0EC" w14:textId="77777777" w:rsidR="00392882" w:rsidRPr="007F2A9B" w:rsidRDefault="00392882" w:rsidP="00392882">
      <w:pPr>
        <w:spacing w:after="0" w:line="240" w:lineRule="auto"/>
      </w:pPr>
    </w:p>
    <w:p w14:paraId="6BB518CF" w14:textId="77777777" w:rsidR="00392882" w:rsidRPr="007F2A9B" w:rsidRDefault="00392882" w:rsidP="00392882">
      <w:pPr>
        <w:spacing w:after="0" w:line="240" w:lineRule="auto"/>
      </w:pPr>
    </w:p>
    <w:p w14:paraId="1D85BD8E" w14:textId="77777777" w:rsidR="00392882" w:rsidRPr="007F2A9B" w:rsidRDefault="00392882" w:rsidP="00392882">
      <w:pPr>
        <w:spacing w:after="0" w:line="240" w:lineRule="auto"/>
      </w:pPr>
    </w:p>
    <w:p w14:paraId="2EC5A9E8" w14:textId="77777777" w:rsidR="00392882" w:rsidRPr="007F2A9B" w:rsidRDefault="00392882" w:rsidP="00392882">
      <w:pPr>
        <w:spacing w:after="0" w:line="240" w:lineRule="auto"/>
      </w:pPr>
    </w:p>
    <w:p w14:paraId="70140165" w14:textId="77777777" w:rsidR="00392882" w:rsidRPr="007F2A9B" w:rsidRDefault="00392882" w:rsidP="00392882">
      <w:pPr>
        <w:spacing w:after="0" w:line="240" w:lineRule="auto"/>
      </w:pPr>
    </w:p>
    <w:p w14:paraId="4A8670E8" w14:textId="77777777" w:rsidR="00392882" w:rsidRPr="007F2A9B" w:rsidRDefault="00392882" w:rsidP="00392882">
      <w:pPr>
        <w:spacing w:after="0" w:line="240" w:lineRule="auto"/>
      </w:pPr>
    </w:p>
    <w:p w14:paraId="22A65FCE" w14:textId="77777777" w:rsidR="00392882" w:rsidRPr="007F2A9B" w:rsidRDefault="00392882" w:rsidP="00392882">
      <w:pPr>
        <w:spacing w:after="0" w:line="240" w:lineRule="auto"/>
      </w:pPr>
    </w:p>
    <w:p w14:paraId="63B62E69" w14:textId="77777777" w:rsidR="00392882" w:rsidRPr="007F2A9B" w:rsidRDefault="00392882" w:rsidP="00392882">
      <w:pPr>
        <w:spacing w:after="0" w:line="240" w:lineRule="auto"/>
      </w:pPr>
    </w:p>
    <w:p w14:paraId="5F1F6469" w14:textId="77777777" w:rsidR="00392882" w:rsidRPr="007F2A9B" w:rsidRDefault="00392882" w:rsidP="00392882">
      <w:pPr>
        <w:spacing w:after="0" w:line="240" w:lineRule="auto"/>
      </w:pPr>
    </w:p>
    <w:p w14:paraId="525BEA0F" w14:textId="77777777" w:rsidR="00392882" w:rsidRPr="007F2A9B" w:rsidRDefault="00392882" w:rsidP="00392882">
      <w:pPr>
        <w:spacing w:after="0" w:line="240" w:lineRule="auto"/>
      </w:pPr>
    </w:p>
    <w:p w14:paraId="2B2F1A17" w14:textId="77777777" w:rsidR="00392882" w:rsidRPr="007F2A9B" w:rsidRDefault="00392882" w:rsidP="00392882">
      <w:pPr>
        <w:spacing w:after="0" w:line="240" w:lineRule="auto"/>
      </w:pPr>
    </w:p>
    <w:p w14:paraId="4908B9A0" w14:textId="77777777" w:rsidR="00392882" w:rsidRPr="007F2A9B" w:rsidRDefault="00392882" w:rsidP="00392882">
      <w:pPr>
        <w:spacing w:after="0" w:line="240" w:lineRule="auto"/>
      </w:pPr>
    </w:p>
    <w:p w14:paraId="6EC5FDB9" w14:textId="77777777" w:rsidR="00392882" w:rsidRPr="007F2A9B" w:rsidRDefault="00392882" w:rsidP="00392882">
      <w:pPr>
        <w:spacing w:after="0" w:line="240" w:lineRule="auto"/>
      </w:pPr>
    </w:p>
    <w:p w14:paraId="3CA390CD" w14:textId="77777777" w:rsidR="00392882" w:rsidRPr="007F2A9B" w:rsidRDefault="00392882" w:rsidP="00392882">
      <w:pPr>
        <w:spacing w:after="0" w:line="240" w:lineRule="auto"/>
      </w:pPr>
    </w:p>
    <w:p w14:paraId="69F6E635" w14:textId="77777777" w:rsidR="00392882" w:rsidRPr="007F2A9B" w:rsidRDefault="00392882" w:rsidP="00392882">
      <w:pPr>
        <w:spacing w:after="0" w:line="240" w:lineRule="auto"/>
      </w:pPr>
    </w:p>
    <w:p w14:paraId="3FEA6202" w14:textId="77777777" w:rsidR="00392882" w:rsidRPr="007F2A9B" w:rsidRDefault="00392882" w:rsidP="00392882">
      <w:pPr>
        <w:spacing w:after="0" w:line="240" w:lineRule="auto"/>
      </w:pPr>
    </w:p>
    <w:p w14:paraId="1DBED001" w14:textId="77777777" w:rsidR="00392882" w:rsidRPr="007F2A9B" w:rsidRDefault="00392882" w:rsidP="00392882">
      <w:pPr>
        <w:spacing w:after="0" w:line="240" w:lineRule="auto"/>
      </w:pPr>
    </w:p>
    <w:p w14:paraId="3C3E71B5" w14:textId="77777777" w:rsidR="00392882" w:rsidRPr="007F2A9B" w:rsidRDefault="00392882" w:rsidP="00392882">
      <w:pPr>
        <w:spacing w:after="0" w:line="240" w:lineRule="auto"/>
      </w:pPr>
    </w:p>
    <w:p w14:paraId="429D0133" w14:textId="77777777" w:rsidR="00392882" w:rsidRPr="007F2A9B" w:rsidRDefault="00392882" w:rsidP="00392882">
      <w:pPr>
        <w:spacing w:after="0" w:line="240" w:lineRule="auto"/>
      </w:pPr>
    </w:p>
    <w:p w14:paraId="1C43D034" w14:textId="77777777" w:rsidR="00392882" w:rsidRPr="007F2A9B" w:rsidRDefault="00392882" w:rsidP="00392882">
      <w:pPr>
        <w:spacing w:after="0" w:line="240" w:lineRule="auto"/>
      </w:pPr>
    </w:p>
    <w:p w14:paraId="70972A16" w14:textId="77777777" w:rsidR="00392882" w:rsidRPr="007F2A9B" w:rsidRDefault="00392882" w:rsidP="00392882">
      <w:pPr>
        <w:spacing w:after="0" w:line="240" w:lineRule="auto"/>
      </w:pPr>
    </w:p>
    <w:p w14:paraId="72368DF8" w14:textId="77777777" w:rsidR="007F2A9B" w:rsidRDefault="007F2A9B" w:rsidP="00392882">
      <w:pPr>
        <w:spacing w:after="0" w:line="240" w:lineRule="auto"/>
        <w:rPr>
          <w:b/>
        </w:rPr>
      </w:pPr>
    </w:p>
    <w:p w14:paraId="31F1463A" w14:textId="77777777" w:rsidR="007F2A9B" w:rsidRDefault="007F2A9B" w:rsidP="00392882">
      <w:pPr>
        <w:spacing w:after="0" w:line="240" w:lineRule="auto"/>
        <w:rPr>
          <w:b/>
        </w:rPr>
      </w:pPr>
    </w:p>
    <w:p w14:paraId="101FDE8A" w14:textId="77777777" w:rsidR="007F2A9B" w:rsidRDefault="007F2A9B" w:rsidP="00392882">
      <w:pPr>
        <w:spacing w:after="0" w:line="240" w:lineRule="auto"/>
        <w:rPr>
          <w:b/>
        </w:rPr>
      </w:pPr>
    </w:p>
    <w:p w14:paraId="31A901D7" w14:textId="77777777" w:rsidR="00392882" w:rsidRPr="00783A84" w:rsidRDefault="00392882" w:rsidP="00392882">
      <w:pPr>
        <w:spacing w:after="0" w:line="240" w:lineRule="auto"/>
        <w:rPr>
          <w:b/>
        </w:rPr>
      </w:pPr>
      <w:r w:rsidRPr="00783A84">
        <w:rPr>
          <w:b/>
        </w:rPr>
        <w:t>Colofon</w:t>
      </w:r>
    </w:p>
    <w:p w14:paraId="3BB8674D" w14:textId="77777777" w:rsidR="00223B24" w:rsidRDefault="00392882" w:rsidP="00C53B3A">
      <w:pPr>
        <w:spacing w:after="0" w:line="240" w:lineRule="auto"/>
      </w:pPr>
      <w:r w:rsidRPr="00783A84">
        <w:t xml:space="preserve">Dit is een publicatie van </w:t>
      </w:r>
    </w:p>
    <w:p w14:paraId="2C5FD8C7" w14:textId="77777777" w:rsidR="00392882" w:rsidRPr="00421312" w:rsidRDefault="007F2A9B" w:rsidP="00C53B3A">
      <w:pPr>
        <w:spacing w:after="0" w:line="240" w:lineRule="auto"/>
      </w:pPr>
      <w:r>
        <w:t>CEDIMED</w:t>
      </w:r>
      <w:r w:rsidR="00743BF1">
        <w:t xml:space="preserve"> Brussel</w:t>
      </w:r>
    </w:p>
    <w:p w14:paraId="740C2208" w14:textId="77777777" w:rsidR="00392882" w:rsidRPr="00421312" w:rsidRDefault="00392882" w:rsidP="00392882">
      <w:pPr>
        <w:spacing w:after="0" w:line="240" w:lineRule="auto"/>
      </w:pPr>
    </w:p>
    <w:p w14:paraId="108281A6" w14:textId="77777777" w:rsidR="00392882" w:rsidRPr="00421312" w:rsidRDefault="003B7240" w:rsidP="00392882">
      <w:pPr>
        <w:spacing w:after="0" w:line="240" w:lineRule="auto"/>
      </w:pPr>
      <w:r w:rsidRPr="00421312">
        <w:t>Laarbeeklaan 10</w:t>
      </w:r>
      <w:r w:rsidR="007F2A9B">
        <w:t>1</w:t>
      </w:r>
      <w:r w:rsidR="00421312" w:rsidRPr="00421312">
        <w:t>, 1090 Jette (B</w:t>
      </w:r>
      <w:r w:rsidR="00421312">
        <w:t>russel)</w:t>
      </w:r>
    </w:p>
    <w:p w14:paraId="79B470C7" w14:textId="77777777" w:rsidR="00392882" w:rsidRPr="00216F18" w:rsidRDefault="00392882" w:rsidP="00392882">
      <w:pPr>
        <w:spacing w:after="0" w:line="240" w:lineRule="auto"/>
        <w:rPr>
          <w:lang w:val="fr-BE"/>
        </w:rPr>
      </w:pPr>
      <w:r w:rsidRPr="00216F18">
        <w:rPr>
          <w:lang w:val="fr-BE"/>
        </w:rPr>
        <w:t>www</w:t>
      </w:r>
      <w:r w:rsidR="00C53B3A" w:rsidRPr="00216F18">
        <w:rPr>
          <w:lang w:val="fr-BE"/>
        </w:rPr>
        <w:t>.</w:t>
      </w:r>
      <w:r w:rsidR="007F2A9B" w:rsidRPr="00216F18">
        <w:rPr>
          <w:lang w:val="fr-BE"/>
        </w:rPr>
        <w:t>cedimed.brussels</w:t>
      </w:r>
    </w:p>
    <w:p w14:paraId="1A577A55" w14:textId="77777777" w:rsidR="00392882" w:rsidRPr="00216F18" w:rsidRDefault="00392882" w:rsidP="00392882">
      <w:pPr>
        <w:spacing w:after="0" w:line="240" w:lineRule="auto"/>
        <w:rPr>
          <w:lang w:val="fr-BE"/>
        </w:rPr>
      </w:pPr>
    </w:p>
    <w:p w14:paraId="28FCC20F" w14:textId="77777777" w:rsidR="00F26DB4" w:rsidRPr="00216F18" w:rsidRDefault="00F26DB4" w:rsidP="00392882">
      <w:pPr>
        <w:spacing w:after="0" w:line="240" w:lineRule="auto"/>
        <w:rPr>
          <w:lang w:val="fr-BE"/>
        </w:rPr>
      </w:pPr>
      <w:r w:rsidRPr="00216F18">
        <w:rPr>
          <w:lang w:val="fr-BE"/>
        </w:rPr>
        <w:t>© 20</w:t>
      </w:r>
      <w:r w:rsidR="00BA08C5" w:rsidRPr="00216F18">
        <w:rPr>
          <w:lang w:val="fr-BE"/>
        </w:rPr>
        <w:t>2</w:t>
      </w:r>
      <w:r w:rsidR="007F2A9B" w:rsidRPr="00216F18">
        <w:rPr>
          <w:lang w:val="fr-BE"/>
        </w:rPr>
        <w:t>4</w:t>
      </w:r>
      <w:r w:rsidRPr="00216F18">
        <w:rPr>
          <w:lang w:val="fr-BE"/>
        </w:rPr>
        <w:t xml:space="preserve">, </w:t>
      </w:r>
      <w:r w:rsidR="007F2A9B" w:rsidRPr="00216F18">
        <w:rPr>
          <w:lang w:val="fr-BE"/>
        </w:rPr>
        <w:t>CEDIMED</w:t>
      </w:r>
      <w:r w:rsidR="00743BF1" w:rsidRPr="00216F18">
        <w:rPr>
          <w:lang w:val="fr-BE"/>
        </w:rPr>
        <w:t xml:space="preserve"> Brussel</w:t>
      </w:r>
    </w:p>
    <w:p w14:paraId="03AD6F40" w14:textId="77777777" w:rsidR="00F26DB4" w:rsidRPr="00216F18" w:rsidRDefault="00F26DB4" w:rsidP="00392882">
      <w:pPr>
        <w:spacing w:after="0" w:line="240" w:lineRule="auto"/>
        <w:rPr>
          <w:lang w:val="fr-BE"/>
        </w:rPr>
      </w:pPr>
    </w:p>
    <w:p w14:paraId="2F91ADC3" w14:textId="77777777" w:rsidR="00392882" w:rsidRPr="00216F18" w:rsidRDefault="00781069" w:rsidP="00392882">
      <w:pPr>
        <w:spacing w:after="0" w:line="240" w:lineRule="auto"/>
        <w:rPr>
          <w:b/>
          <w:lang w:val="fr-BE"/>
        </w:rPr>
      </w:pPr>
      <w:r w:rsidRPr="00216F18">
        <w:rPr>
          <w:b/>
          <w:lang w:val="fr-BE"/>
        </w:rPr>
        <w:t>Auteur</w:t>
      </w:r>
      <w:r w:rsidR="0015223F" w:rsidRPr="00216F18">
        <w:rPr>
          <w:b/>
          <w:lang w:val="fr-BE"/>
        </w:rPr>
        <w:t>s</w:t>
      </w:r>
    </w:p>
    <w:p w14:paraId="02C3DE92" w14:textId="77777777" w:rsidR="00ED6833" w:rsidRPr="00216F18" w:rsidRDefault="00ED6833" w:rsidP="00392882">
      <w:pPr>
        <w:spacing w:after="0" w:line="240" w:lineRule="auto"/>
        <w:rPr>
          <w:lang w:val="fr-BE"/>
        </w:rPr>
      </w:pPr>
    </w:p>
    <w:p w14:paraId="2F3E3A84" w14:textId="77777777" w:rsidR="007F2A9B" w:rsidRPr="00216F18" w:rsidRDefault="007F2A9B" w:rsidP="00392882">
      <w:pPr>
        <w:spacing w:after="0" w:line="240" w:lineRule="auto"/>
        <w:rPr>
          <w:lang w:val="fr-BE"/>
        </w:rPr>
        <w:sectPr w:rsidR="007F2A9B" w:rsidRPr="00216F18" w:rsidSect="00393998">
          <w:pgSz w:w="11906" w:h="16838" w:code="9"/>
          <w:pgMar w:top="1134" w:right="1134" w:bottom="1134" w:left="1134" w:header="567" w:footer="816" w:gutter="737"/>
          <w:cols w:space="708"/>
          <w:docGrid w:linePitch="360"/>
        </w:sectPr>
      </w:pPr>
    </w:p>
    <w:bookmarkStart w:id="0" w:name="_Toc178170853" w:displacedByCustomXml="next"/>
    <w:sdt>
      <w:sdtPr>
        <w:rPr>
          <w:rFonts w:eastAsiaTheme="minorHAnsi" w:cstheme="minorBidi"/>
          <w:b w:val="0"/>
          <w:bCs w:val="0"/>
          <w:color w:val="187839"/>
          <w:sz w:val="22"/>
          <w:szCs w:val="22"/>
          <w:lang w:val="nl-NL"/>
        </w:rPr>
        <w:id w:val="418373229"/>
        <w:docPartObj>
          <w:docPartGallery w:val="Table of Contents"/>
          <w:docPartUnique/>
        </w:docPartObj>
      </w:sdtPr>
      <w:sdtEndPr>
        <w:rPr>
          <w:color w:val="auto"/>
        </w:rPr>
      </w:sdtEndPr>
      <w:sdtContent>
        <w:p w14:paraId="0157ABA2" w14:textId="77777777" w:rsidR="00850CE9" w:rsidRPr="00D72E33" w:rsidRDefault="00850CE9" w:rsidP="00D72E33">
          <w:pPr>
            <w:pStyle w:val="Heading1"/>
            <w:numPr>
              <w:ilvl w:val="0"/>
              <w:numId w:val="0"/>
            </w:numPr>
            <w:rPr>
              <w:rStyle w:val="Heading1Char"/>
              <w:b/>
            </w:rPr>
          </w:pPr>
          <w:r w:rsidRPr="00D72E33">
            <w:rPr>
              <w:rStyle w:val="Heading1Char"/>
              <w:b/>
            </w:rPr>
            <w:t>Inhoud</w:t>
          </w:r>
          <w:bookmarkEnd w:id="0"/>
        </w:p>
        <w:p w14:paraId="1B600985" w14:textId="77777777" w:rsidR="00C15838" w:rsidRPr="00C15838" w:rsidRDefault="00C15838" w:rsidP="00C15838">
          <w:pPr>
            <w:rPr>
              <w:lang w:val="nl-NL" w:eastAsia="nl-BE"/>
            </w:rPr>
          </w:pPr>
        </w:p>
        <w:p w14:paraId="795C004D" w14:textId="322A6A0A" w:rsidR="00E766C4" w:rsidRDefault="00E17FF4">
          <w:pPr>
            <w:pStyle w:val="TOC1"/>
            <w:tabs>
              <w:tab w:val="right" w:leader="dot" w:pos="8891"/>
            </w:tabs>
            <w:rPr>
              <w:rFonts w:asciiTheme="minorHAnsi" w:eastAsiaTheme="minorEastAsia" w:hAnsiTheme="minorHAnsi"/>
              <w:noProof/>
              <w:kern w:val="2"/>
              <w:sz w:val="24"/>
              <w:szCs w:val="24"/>
              <w:lang w:val="en-GB" w:eastAsia="en-GB"/>
              <w14:ligatures w14:val="standardContextual"/>
            </w:rPr>
          </w:pPr>
          <w:r/>
          <w:r>
            <w:instrText xml:space="preserve"/>
          </w:r>
          <w:r/>
          <w:hyperlink w:anchor="_Toc178170853" w:history="1">
            <w:r w:rsidR="00E766C4" w:rsidRPr="005B0823">
              <w:rPr>
                <w:rStyle w:val="Hyperlink"/>
                <w:noProof/>
              </w:rPr>
              <w:t>Inhoud</w:t>
            </w:r>
            <w:r w:rsidR="00E766C4">
              <w:rPr>
                <w:noProof/>
                <w:webHidden/>
              </w:rPr>
              <w:tab/>
            </w:r>
            <w:r w:rsidR="00E766C4">
              <w:rPr>
                <w:noProof/>
                <w:webHidden/>
              </w:rPr>
              <w:fldChar w:fldCharType="begin"/>
            </w:r>
            <w:r w:rsidR="00E766C4">
              <w:rPr>
                <w:noProof/>
                <w:webHidden/>
              </w:rPr>
              <w:instrText xml:space="preserve"> PAGEREF _Toc178170853 \h </w:instrText>
            </w:r>
            <w:r w:rsidR="00E766C4">
              <w:rPr>
                <w:noProof/>
                <w:webHidden/>
              </w:rPr>
            </w:r>
            <w:r w:rsidR="00E766C4">
              <w:rPr>
                <w:noProof/>
                <w:webHidden/>
              </w:rPr>
              <w:fldChar w:fldCharType="separate"/>
            </w:r>
            <w:r w:rsidR="00E766C4">
              <w:rPr>
                <w:noProof/>
                <w:webHidden/>
              </w:rPr>
              <w:t>5</w:t>
            </w:r>
            <w:r w:rsidR="00E766C4">
              <w:rPr>
                <w:noProof/>
                <w:webHidden/>
              </w:rPr>
              <w:fldChar w:fldCharType="end"/>
            </w:r>
          </w:hyperlink>
        </w:p>
        <w:p w14:paraId="59847E69" w14:textId="599390F1"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4" w:history="1">
            <w:r w:rsidR="00E766C4" w:rsidRPr="005B0823">
              <w:rPr>
                <w:rStyle w:val="Hyperlink"/>
                <w:noProof/>
              </w:rPr>
              <w:t>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CEDIMED Brussels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4AF26679" w14:textId="32CE22AB"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5" w:history="1">
            <w:r w:rsidR="00E766C4" w:rsidRPr="005B0823">
              <w:rPr>
                <w:rStyle w:val="Hyperlink"/>
                <w:noProof/>
              </w:rPr>
              <w:t>1.1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Menustructuur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5052121D" w14:textId="6C1C7B15"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6" w:history="1">
            <w:r w:rsidR="00E766C4" w:rsidRPr="005B0823">
              <w:rPr>
                <w:rStyle w:val="Hyperlink"/>
                <w:noProof/>
              </w:rPr>
              <w:t>1.2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Landingspagina</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778DBA6C" w14:textId="66E24060"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7" w:history="1">
            <w:r w:rsidR="00E766C4" w:rsidRPr="005B0823">
              <w:rPr>
                <w:rStyle w:val="Hyperlink"/>
                <w:noProof/>
              </w:rPr>
              <w:t>1.2.1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Titel &amp; Slogan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1335C3EA" w14:textId="3E91F2DC"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8" w:history="1">
            <w:r w:rsidR="00E766C4" w:rsidRPr="005B0823">
              <w:rPr>
                <w:rStyle w:val="Hyperlink"/>
                <w:noProof/>
              </w:rPr>
              <w:t>1.2.2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Link tekst naar pijlers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10A99318" w14:textId="222DC755"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9" w:history="1">
            <w:r w:rsidR="00E766C4" w:rsidRPr="005B0823">
              <w:rPr>
                <w:rStyle w:val="Hyperlink"/>
                <w:noProof/>
              </w:rPr>
              <w:t>1.2.3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About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547CC434" w14:textId="2036B114"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0" w:history="1">
            <w:r w:rsidR="00E766C4" w:rsidRPr="005B0823">
              <w:rPr>
                <w:rStyle w:val="Hyperlink"/>
                <w:noProof/>
              </w:rPr>
              <w:t>1.2.4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Contact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8</w:t>
            </w:r>
            <w:r w:rsidR="00E766C4">
              <w:rPr>
                <w:noProof/>
                <w:webHidden/>
              </w:rPr>
            </w:r>
          </w:hyperlink>
        </w:p>
        <w:p w14:paraId="517FD97A" w14:textId="199AC7D6"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1" w:history="1">
            <w:r w:rsidR="00E766C4" w:rsidRPr="005B0823">
              <w:rPr>
                <w:rStyle w:val="Hyperlink"/>
                <w:noProof/>
              </w:rPr>
              <w:t>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Pijlers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9</w:t>
            </w:r>
            <w:r w:rsidR="00E766C4">
              <w:rPr>
                <w:noProof/>
                <w:webHidden/>
              </w:rPr>
            </w:r>
          </w:hyperlink>
        </w:p>
        <w:p w14:paraId="30C70E50" w14:textId="32FA310C"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2" w:history="1">
            <w:r w:rsidR="00E766C4" w:rsidRPr="005B0823">
              <w:rPr>
                <w:rStyle w:val="Hyperlink"/>
                <w:noProof/>
              </w:rPr>
              <w:t>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Klinische pijler – Spoedgevallendienst</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9</w:t>
            </w:r>
            <w:r w:rsidR="00E766C4">
              <w:rPr>
                <w:noProof/>
                <w:webHidden/>
              </w:rPr>
            </w:r>
          </w:hyperlink>
        </w:p>
        <w:p w14:paraId="5F7CE99A" w14:textId="2F2EA4AF"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3" w:history="1">
            <w:r w:rsidR="00E766C4" w:rsidRPr="005B0823">
              <w:rPr>
                <w:rStyle w:val="Hyperlink"/>
                <w:noProof/>
              </w:rPr>
              <w:t>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Onderwijspijler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10</w:t>
            </w:r>
            <w:r w:rsidR="00E766C4">
              <w:rPr>
                <w:noProof/>
                <w:webHidden/>
              </w:rPr>
            </w:r>
          </w:hyperlink>
        </w:p>
        <w:p w14:paraId="561AB147" w14:textId="444A38F6"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4" w:history="1">
            <w:r w:rsidR="00E766C4" w:rsidRPr="005B0823">
              <w:rPr>
                <w:rStyle w:val="Hyperlink"/>
                <w:noProof/>
              </w:rPr>
              <w:t>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Onderzoekspijler – ReGEDiM</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10</w:t>
            </w:r>
            <w:r w:rsidR="00E766C4">
              <w:rPr>
                <w:noProof/>
                <w:webHidden/>
              </w:rPr>
            </w:r>
          </w:hyperlink>
        </w:p>
        <w:p w14:paraId="590FE60E" w14:textId="34DA58E1"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5" w:history="1">
            <w:r w:rsidR="00E766C4" w:rsidRPr="005B0823">
              <w:rPr>
                <w:rStyle w:val="Hyperlink"/>
                <w:noProof/>
              </w:rPr>
              <w:t>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Innovatiepijler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11</w:t>
            </w:r>
            <w:r w:rsidR="00E766C4">
              <w:rPr>
                <w:noProof/>
                <w:webHidden/>
              </w:rPr>
            </w:r>
          </w:hyperlink>
        </w:p>
        <w:p w14:paraId="011F53B4" w14:textId="51F98B30" w:rsidR="00850CE9" w:rsidRDefault="00E17FF4">
          <w:r>
            <w:rPr>
              <w:b/>
              <w:bCs/>
              <w:noProof/>
              <w:lang w:val="nl-NL"/>
            </w:rPr>
          </w:r>
        </w:p>
      </w:sdtContent>
    </w:sdt>
    <w:p w14:paraId="29DAD4B1" w14:textId="77777777" w:rsidR="00392882" w:rsidRPr="00223B24" w:rsidRDefault="00392882">
      <w:pPr>
        <w:rPr>
          <w:lang w:val="en-US"/>
        </w:rPr>
      </w:pPr>
      <w:r w:rsidRPr="00223B24">
        <w:rPr>
          <w:lang w:val="en-US"/>
        </w:rPr>
        <w:br w:type="page"/>
      </w:r>
    </w:p>
    <w:p w14:paraId="4FF7677C" w14:textId="305C248E" w:rsidR="00E20E87" w:rsidRDefault="001C525F" w:rsidP="00D55AE8">
      <w:pPr>
        <w:pStyle w:val="Heading1"/>
      </w:pPr>
      <w:bookmarkStart w:id="1" w:name="_Toc178170854"/>
      <w:r>
        <w:t>CEDIMED Brussels</w:t>
      </w:r>
      <w:bookmarkEnd w:id="1"/>
    </w:p>
    <w:p w14:paraId="5EC3F0DC" w14:textId="5D98EFA9" w:rsidR="009B5FFF" w:rsidRDefault="009B5FFF" w:rsidP="009B5FFF">
      <w:pPr>
        <w:pStyle w:val="Heading2"/>
      </w:pPr>
      <w:bookmarkStart w:id="2" w:name="_Toc178170855"/>
      <w:r>
        <w:t>Menustructuur</w:t>
      </w:r>
      <w:bookmarkEnd w:id="2"/>
    </w:p>
    <w:p w14:paraId="102BAB8A" w14:textId="28DC6A42" w:rsidR="009B5FFF" w:rsidRDefault="009B5FFF" w:rsidP="0096161A">
      <w:pPr>
        <w:pStyle w:val="ListParagraph"/>
        <w:numPr>
          <w:ilvl w:val="0"/>
          <w:numId w:val="2"/>
        </w:numPr>
      </w:pPr>
      <w:r>
        <w:t>Landingspagina</w:t>
      </w:r>
    </w:p>
    <w:p w14:paraId="60341B13" w14:textId="6FD70CCC" w:rsidR="009B5FFF" w:rsidRDefault="00097C6A" w:rsidP="0096161A">
      <w:pPr>
        <w:pStyle w:val="ListParagraph"/>
        <w:numPr>
          <w:ilvl w:val="0"/>
          <w:numId w:val="2"/>
        </w:numPr>
      </w:pPr>
      <w:r>
        <w:t>About Us</w:t>
      </w:r>
    </w:p>
    <w:p w14:paraId="1371B9A9" w14:textId="0E4466D0" w:rsidR="00097C6A" w:rsidRDefault="00097C6A" w:rsidP="0096161A">
      <w:pPr>
        <w:pStyle w:val="ListParagraph"/>
        <w:numPr>
          <w:ilvl w:val="1"/>
          <w:numId w:val="2"/>
        </w:numPr>
      </w:pPr>
      <w:r>
        <w:t>Visie en missie</w:t>
      </w:r>
    </w:p>
    <w:p w14:paraId="746CE2FB" w14:textId="15DF9B5B" w:rsidR="00097C6A" w:rsidRDefault="00382DE5" w:rsidP="0096161A">
      <w:pPr>
        <w:pStyle w:val="ListParagraph"/>
        <w:numPr>
          <w:ilvl w:val="1"/>
          <w:numId w:val="2"/>
        </w:numPr>
      </w:pPr>
      <w:r>
        <w:t>Ons team</w:t>
      </w:r>
    </w:p>
    <w:p w14:paraId="4B93BDE2" w14:textId="10065F01" w:rsidR="00097C6A" w:rsidRPr="009B5FFF" w:rsidRDefault="00097C6A" w:rsidP="0096161A">
      <w:pPr>
        <w:pStyle w:val="ListParagraph"/>
        <w:numPr>
          <w:ilvl w:val="0"/>
          <w:numId w:val="2"/>
        </w:numPr>
      </w:pPr>
      <w:r>
        <w:t>Contact US</w:t>
      </w:r>
    </w:p>
    <w:p w14:paraId="57FAE6DB" w14:textId="78866456" w:rsidR="001C525F" w:rsidRDefault="001C525F" w:rsidP="001C525F">
      <w:pPr>
        <w:pStyle w:val="Heading2"/>
      </w:pPr>
      <w:bookmarkStart w:id="3" w:name="_Toc178170856"/>
      <w:r>
        <w:t>Landingspagina</w:t>
      </w:r>
      <w:bookmarkEnd w:id="3"/>
    </w:p>
    <w:p w14:paraId="107DE00A" w14:textId="6998BEF4" w:rsidR="00E04CEA" w:rsidRDefault="0018582A" w:rsidP="00997F63">
      <w:pPr>
        <w:pStyle w:val="Heading3"/>
      </w:pPr>
      <w:bookmarkStart w:id="4" w:name="_Toc178170857"/>
      <w:r>
        <w:t>Titel &amp; Slogan</w:t>
      </w:r>
      <w:bookmarkEnd w:id="4"/>
    </w:p>
    <w:p w14:paraId="22725F02" w14:textId="7E3CFD84" w:rsidR="0018582A" w:rsidRPr="00080227" w:rsidRDefault="00080227" w:rsidP="00BE5AF5">
      <w:pPr>
        <w:tabs>
          <w:tab w:val="left" w:pos="851"/>
          <w:tab w:val="left" w:pos="1134"/>
        </w:tabs>
        <w:rPr>
          <w:lang w:val="en-GB"/>
        </w:rPr>
      </w:pPr>
      <w:r w:rsidRPr="00080227">
        <w:rPr>
          <w:lang w:val="en-GB"/>
        </w:rPr>
        <w:t>Titel</w:t>
      </w:r>
      <w:r w:rsidRPr="00080227">
        <w:rPr>
          <w:lang w:val="en-GB"/>
        </w:rPr>
        <w:tab/>
        <w:t xml:space="preserve">: </w:t>
      </w:r>
      <w:r w:rsidR="00BE5AF5">
        <w:rPr>
          <w:lang w:val="en-GB"/>
        </w:rPr>
        <w:tab/>
      </w:r>
      <w:r>
        <w:rPr>
          <w:lang w:val="en-GB"/>
        </w:rPr>
        <w:t>Centr</w:t>
      </w:r>
      <w:r w:rsidR="000C3631">
        <w:rPr>
          <w:lang w:val="en-GB"/>
        </w:rPr>
        <w:t>e</w:t>
      </w:r>
      <w:r>
        <w:rPr>
          <w:lang w:val="en-GB"/>
        </w:rPr>
        <w:t xml:space="preserve"> for Emergency &amp; Disaster Medicine</w:t>
      </w:r>
      <w:r w:rsidR="00EB5295">
        <w:rPr>
          <w:lang w:val="en-GB"/>
        </w:rPr>
        <w:t xml:space="preserve"> Brussels</w:t>
      </w:r>
    </w:p>
    <w:p w14:paraId="1909CCA7" w14:textId="2BA5C58E" w:rsidR="00080227" w:rsidRPr="00080227" w:rsidRDefault="00BE5AF5" w:rsidP="002176A9">
      <w:pPr>
        <w:tabs>
          <w:tab w:val="left" w:pos="851"/>
          <w:tab w:val="left" w:pos="1134"/>
        </w:tabs>
        <w:ind w:left="1134" w:hanging="1134"/>
        <w:rPr>
          <w:lang w:val="en-GB"/>
        </w:rPr>
      </w:pPr>
      <w:r>
        <w:rPr>
          <w:lang w:val="en-GB"/>
        </w:rPr>
        <w:t>Slogan</w:t>
      </w:r>
      <w:r>
        <w:rPr>
          <w:lang w:val="en-GB"/>
        </w:rPr>
        <w:tab/>
        <w:t>:</w:t>
      </w:r>
      <w:r>
        <w:rPr>
          <w:lang w:val="en-GB"/>
        </w:rPr>
        <w:tab/>
      </w:r>
      <w:r w:rsidR="003B60DB" w:rsidRPr="003B60DB">
        <w:rPr>
          <w:lang w:val="en-GB"/>
        </w:rPr>
        <w:t xml:space="preserve">Leading the Future of Emergency </w:t>
      </w:r>
      <w:r w:rsidR="003B60DB">
        <w:rPr>
          <w:lang w:val="en-GB"/>
        </w:rPr>
        <w:t xml:space="preserve">and Disaster </w:t>
      </w:r>
      <w:r w:rsidR="003B60DB" w:rsidRPr="003B60DB">
        <w:rPr>
          <w:lang w:val="en-GB"/>
        </w:rPr>
        <w:t>Medicine: Where Practice, Education, Research, and Innovation Meet.</w:t>
      </w:r>
    </w:p>
    <w:p w14:paraId="0E257225" w14:textId="77777777" w:rsidR="00E04CEA" w:rsidRDefault="00E04CEA" w:rsidP="00997F63">
      <w:pPr>
        <w:pStyle w:val="Heading3"/>
      </w:pPr>
      <w:bookmarkStart w:id="5" w:name="_Toc178170858"/>
      <w:r>
        <w:t>Link tekst naar pijlers</w:t>
      </w:r>
      <w:bookmarkEnd w:id="5"/>
    </w:p>
    <w:p w14:paraId="4D98BAF9" w14:textId="77777777" w:rsidR="00E04CEA" w:rsidRDefault="00E04CEA" w:rsidP="00E04CEA">
      <w:pPr>
        <w:pStyle w:val="Heading4"/>
      </w:pPr>
      <w:r>
        <w:t>Klinische zorg</w:t>
      </w:r>
    </w:p>
    <w:p w14:paraId="7749D1DF" w14:textId="77777777" w:rsidR="00E04CEA" w:rsidRDefault="00E04CEA" w:rsidP="00E04CEA">
      <w:r>
        <w:t>Ontdek hoe wij snelle, efficiënte en patiëntgerichte zorg bieden, die continuïteit waarborgt en direct inspeelt op urgente medische noden.</w:t>
      </w:r>
    </w:p>
    <w:p w14:paraId="66055C09" w14:textId="77777777" w:rsidR="00E04CEA" w:rsidRDefault="00E04CEA" w:rsidP="00E04CEA">
      <w:pPr>
        <w:pStyle w:val="Heading4"/>
      </w:pPr>
      <w:r>
        <w:t>Onderwijs</w:t>
      </w:r>
    </w:p>
    <w:p w14:paraId="76A8A134" w14:textId="77777777" w:rsidR="00E04CEA" w:rsidRDefault="00E04CEA" w:rsidP="00E04CEA">
      <w:r>
        <w:t>Ontdek onze praktijkgerichte en internationaal erkende opleidingen, ondersteund door topdocenten en baanbrekend onderzoek.</w:t>
      </w:r>
    </w:p>
    <w:p w14:paraId="3E3D4339" w14:textId="77777777" w:rsidR="00E04CEA" w:rsidRDefault="00E04CEA" w:rsidP="00E04CEA">
      <w:pPr>
        <w:pStyle w:val="Heading4"/>
      </w:pPr>
      <w:r>
        <w:t>Onderzoek</w:t>
      </w:r>
    </w:p>
    <w:p w14:paraId="4F48BAF2" w14:textId="77777777" w:rsidR="00E04CEA" w:rsidRDefault="00E04CEA" w:rsidP="00E04CEA">
      <w:r>
        <w:t>Verdiep je in ons interdisciplinair onderzoek dat maatschappelijke uitdagingen aanpakt en zorg en opleiding verbetert.</w:t>
      </w:r>
    </w:p>
    <w:p w14:paraId="3438BC91" w14:textId="77777777" w:rsidR="00E04CEA" w:rsidRDefault="00E04CEA" w:rsidP="00E04CEA">
      <w:pPr>
        <w:pStyle w:val="Heading4"/>
      </w:pPr>
      <w:r>
        <w:t>Innovatie</w:t>
      </w:r>
    </w:p>
    <w:p w14:paraId="361DC586" w14:textId="7FA6DAAB" w:rsidR="001C525F" w:rsidRDefault="00E04CEA" w:rsidP="00E04CEA">
      <w:r>
        <w:t>Ervaar hoe onze innovatieve oplossingen inspelen op de behoeften van patiënten en zorgverleners, en bijdragen aan duurzame gezondheidszorg.</w:t>
      </w:r>
    </w:p>
    <w:p w14:paraId="655A38C4" w14:textId="2A9714EC" w:rsidR="00DA2311" w:rsidRDefault="00DA2311" w:rsidP="00997F63">
      <w:pPr>
        <w:pStyle w:val="Heading3"/>
      </w:pPr>
      <w:bookmarkStart w:id="6" w:name="_Toc178170859"/>
      <w:r>
        <w:t>About Us</w:t>
      </w:r>
      <w:bookmarkEnd w:id="6"/>
    </w:p>
    <w:p w14:paraId="3A97104B" w14:textId="0A167F7E" w:rsidR="003B60DB" w:rsidRPr="003B60DB" w:rsidRDefault="003B60DB" w:rsidP="003B60DB">
      <w:pPr>
        <w:pStyle w:val="Heading4"/>
      </w:pPr>
      <w:r>
        <w:t>Over CEDIMED Brussels</w:t>
      </w:r>
    </w:p>
    <w:p w14:paraId="6D9F6FAC" w14:textId="3042C6A3" w:rsidR="003B60DB" w:rsidRDefault="003B60DB" w:rsidP="003B60DB">
      <w:r>
        <w:t>Bij CEDIMED Brussels zetten we ons in voor pionierswerk en excellentie in urgentie- en rampengeneeskunde. Onze missie is helder: hoogwaardige zorg bieden, onderwijs bevorderen, onderzoek stimuleren en innovatie in al onze activiteiten verankeren.</w:t>
      </w:r>
    </w:p>
    <w:p w14:paraId="50919464" w14:textId="24F7B430" w:rsidR="003B60DB" w:rsidRPr="003B60DB" w:rsidRDefault="003B60DB" w:rsidP="003B60DB">
      <w:pPr>
        <w:rPr>
          <w:b/>
          <w:bCs/>
        </w:rPr>
      </w:pPr>
      <w:r w:rsidRPr="003B60DB">
        <w:rPr>
          <w:b/>
          <w:bCs/>
        </w:rPr>
        <w:t xml:space="preserve">Onze </w:t>
      </w:r>
      <w:r>
        <w:rPr>
          <w:b/>
          <w:bCs/>
        </w:rPr>
        <w:t>v</w:t>
      </w:r>
      <w:r w:rsidRPr="003B60DB">
        <w:rPr>
          <w:b/>
          <w:bCs/>
        </w:rPr>
        <w:t>isie</w:t>
      </w:r>
    </w:p>
    <w:p w14:paraId="7BF6AF85" w14:textId="1B85D4B7" w:rsidR="003B60DB" w:rsidRDefault="003B60DB" w:rsidP="003B60DB">
      <w:r>
        <w:t>Wij zien een toekomst waarin CEDIMED Brussels de norm zet in urgentie- en rampengeneeskunde, zowel in België als internationaal. Door klinische praktijk, onderzoek en onderwijs te integreren, streven we ernaar om de gezondheidszorg continu te verbeteren en te vernieuwen. Onze toewijding reikt verder dan medische zorg. We willen een belangrijke rol spelen in het bevorderen van een duurzame en inclusieve samenleving.</w:t>
      </w:r>
    </w:p>
    <w:p w14:paraId="5BBE3A8C" w14:textId="6B5B71B2" w:rsidR="003B60DB" w:rsidRPr="003B60DB" w:rsidRDefault="003B60DB" w:rsidP="003B60DB">
      <w:pPr>
        <w:rPr>
          <w:b/>
          <w:bCs/>
        </w:rPr>
      </w:pPr>
      <w:r w:rsidRPr="003B60DB">
        <w:rPr>
          <w:b/>
          <w:bCs/>
        </w:rPr>
        <w:t xml:space="preserve">Onze </w:t>
      </w:r>
      <w:r>
        <w:rPr>
          <w:b/>
          <w:bCs/>
        </w:rPr>
        <w:t>m</w:t>
      </w:r>
      <w:r w:rsidRPr="003B60DB">
        <w:rPr>
          <w:b/>
          <w:bCs/>
        </w:rPr>
        <w:t>issie</w:t>
      </w:r>
    </w:p>
    <w:p w14:paraId="2BD9001A" w14:textId="77777777" w:rsidR="003B60DB" w:rsidRDefault="003B60DB" w:rsidP="003B60DB">
      <w:r>
        <w:t>Onze missie is geworteld in het leveren van toegankelijke, efficiënte en menselijke medische zorg. We zijn toegewijd aan het verbeteren van de levenskwaliteit van onze patiënten, ongeacht hun achtergrond of overtuigingen. Door menselijke waardigheid te combineren met geavanceerde medische expertise, creëren we een omgeving waarin innovatie bloeit en waarin de zorgprofessionals van morgen worden opgeleid en geïnspireerd.</w:t>
      </w:r>
    </w:p>
    <w:p w14:paraId="0B3F0F5B" w14:textId="3D90078B" w:rsidR="003B60DB" w:rsidRPr="003B60DB" w:rsidRDefault="003B60DB" w:rsidP="003B60DB">
      <w:pPr>
        <w:rPr>
          <w:b/>
          <w:bCs/>
        </w:rPr>
      </w:pPr>
      <w:r w:rsidRPr="003B60DB">
        <w:rPr>
          <w:b/>
          <w:bCs/>
        </w:rPr>
        <w:t xml:space="preserve">Wat </w:t>
      </w:r>
      <w:r>
        <w:rPr>
          <w:b/>
          <w:bCs/>
        </w:rPr>
        <w:t>w</w:t>
      </w:r>
      <w:r w:rsidRPr="003B60DB">
        <w:rPr>
          <w:b/>
          <w:bCs/>
        </w:rPr>
        <w:t xml:space="preserve">ij </w:t>
      </w:r>
      <w:r>
        <w:rPr>
          <w:b/>
          <w:bCs/>
        </w:rPr>
        <w:t>d</w:t>
      </w:r>
      <w:r w:rsidRPr="003B60DB">
        <w:rPr>
          <w:b/>
          <w:bCs/>
        </w:rPr>
        <w:t>oen</w:t>
      </w:r>
    </w:p>
    <w:p w14:paraId="0D3CC9D6" w14:textId="77777777" w:rsidR="003B60DB" w:rsidRDefault="003B60DB" w:rsidP="003B60DB">
      <w:r>
        <w:t>CEDIMED Brussels biedt een breed scala aan diensten ter ondersteuning van zowel patiënten als het bredere zorgsysteem:</w:t>
      </w:r>
    </w:p>
    <w:p w14:paraId="6D19626A" w14:textId="77777777" w:rsidR="00D21278" w:rsidRDefault="00D21278" w:rsidP="0096161A">
      <w:pPr>
        <w:pStyle w:val="ListParagraph"/>
        <w:numPr>
          <w:ilvl w:val="0"/>
          <w:numId w:val="5"/>
        </w:numPr>
      </w:pPr>
      <w:r w:rsidRPr="00D21278">
        <w:rPr>
          <w:b/>
          <w:bCs/>
        </w:rPr>
        <w:t>Klinische zorg</w:t>
      </w:r>
      <w:r w:rsidR="003B60DB" w:rsidRPr="00D21278">
        <w:rPr>
          <w:b/>
          <w:bCs/>
        </w:rPr>
        <w:t>:</w:t>
      </w:r>
      <w:r w:rsidR="003B60DB">
        <w:t xml:space="preserve"> </w:t>
      </w:r>
      <w:r>
        <w:t>Ons team van UZ Brussel biedt 24/7 spoedeisende medische zorg, met een focus op gepersonaliseerde behandelingen en efficiënte coördinatie van complexe zorgtrajecten. We zorgen voor snelle interventies binnen en buiten het ziekenhuis, en staan klaar bij crisissituaties en rampen.</w:t>
      </w:r>
    </w:p>
    <w:p w14:paraId="16A09A5B" w14:textId="47BE5D98" w:rsidR="003B60DB" w:rsidRDefault="003B60DB" w:rsidP="0096161A">
      <w:pPr>
        <w:pStyle w:val="ListParagraph"/>
        <w:numPr>
          <w:ilvl w:val="0"/>
          <w:numId w:val="5"/>
        </w:numPr>
      </w:pPr>
      <w:r w:rsidRPr="00D21278">
        <w:rPr>
          <w:b/>
          <w:bCs/>
        </w:rPr>
        <w:t>Onderwijs en Opleiding:</w:t>
      </w:r>
      <w:r>
        <w:t xml:space="preserve"> Als universitair ziekenhuis zijn we nauw betrokken bij het opleiden van zorgprofessionals, met geavanceerde simulaties en internationaal erkende trainingsprogramma’s.</w:t>
      </w:r>
    </w:p>
    <w:p w14:paraId="2A4E5772" w14:textId="23E20B0B" w:rsidR="003B60DB" w:rsidRDefault="003B60DB" w:rsidP="0096161A">
      <w:pPr>
        <w:pStyle w:val="ListParagraph"/>
        <w:numPr>
          <w:ilvl w:val="0"/>
          <w:numId w:val="5"/>
        </w:numPr>
      </w:pPr>
      <w:r w:rsidRPr="003B60DB">
        <w:rPr>
          <w:b/>
          <w:bCs/>
        </w:rPr>
        <w:t>Onderzoek:</w:t>
      </w:r>
      <w:r>
        <w:t xml:space="preserve"> Onze onderzoeksgroep ReGEDiM bevindt zich aan de voorhoede van het ontwikkelen van nieuwe behandelingen en technologieën, die de zorg verbeteren en het vakgebied van de urgentiegeneeskunde verder brengen.</w:t>
      </w:r>
    </w:p>
    <w:p w14:paraId="673966B8" w14:textId="10581124" w:rsidR="00D8311D" w:rsidRDefault="00D8311D" w:rsidP="0096161A">
      <w:pPr>
        <w:pStyle w:val="ListParagraph"/>
        <w:numPr>
          <w:ilvl w:val="0"/>
          <w:numId w:val="5"/>
        </w:numPr>
      </w:pPr>
      <w:r w:rsidRPr="003B60DB">
        <w:rPr>
          <w:b/>
          <w:bCs/>
        </w:rPr>
        <w:t>Innovatie</w:t>
      </w:r>
      <w:r>
        <w:rPr>
          <w:b/>
          <w:bCs/>
        </w:rPr>
        <w:t>:</w:t>
      </w:r>
      <w:r>
        <w:t xml:space="preserve"> </w:t>
      </w:r>
      <w:r w:rsidRPr="00D8311D">
        <w:t>In een steeds veranderende wereld zet CEDIMED Brussels sterk in op innovatie. We ontwikkelen duurzame, innovatieve zorgoplossingen en werken nauw samen met de industrie om technologische vooruitgang te stimuleren. Zo spelen we een belangrijke rol in het verbeteren van de gezondheidszorg en bereiden we ons voor op de zorguitdagingen van de toekomst.</w:t>
      </w:r>
    </w:p>
    <w:p w14:paraId="1A7D87B5" w14:textId="5029E3E9" w:rsidR="003B60DB" w:rsidRPr="003B60DB" w:rsidRDefault="003B60DB" w:rsidP="003B60DB">
      <w:pPr>
        <w:rPr>
          <w:b/>
          <w:bCs/>
        </w:rPr>
      </w:pPr>
      <w:r w:rsidRPr="003B60DB">
        <w:rPr>
          <w:b/>
          <w:bCs/>
        </w:rPr>
        <w:t xml:space="preserve">Onze </w:t>
      </w:r>
      <w:r>
        <w:rPr>
          <w:b/>
          <w:bCs/>
        </w:rPr>
        <w:t>t</w:t>
      </w:r>
      <w:r w:rsidRPr="003B60DB">
        <w:rPr>
          <w:b/>
          <w:bCs/>
        </w:rPr>
        <w:t xml:space="preserve">oewijding aan </w:t>
      </w:r>
      <w:r>
        <w:rPr>
          <w:b/>
          <w:bCs/>
        </w:rPr>
        <w:t>excellentie</w:t>
      </w:r>
    </w:p>
    <w:p w14:paraId="5CCBF5AE" w14:textId="55D45ADD" w:rsidR="003B60DB" w:rsidRDefault="003B60DB" w:rsidP="003B60DB">
      <w:r>
        <w:t xml:space="preserve">Excellentie vormt de kern van alles wat we doen. We streven voortdurend naar het behalen en overtreffen van de hoogste normen in de gezondheidszorg, ondersteund door een solide interne structuur die efficiëntie, flexibiliteit en hoogwaardige dienstverlening garandeert. </w:t>
      </w:r>
    </w:p>
    <w:p w14:paraId="7E140FF9" w14:textId="56E86209" w:rsidR="003B60DB" w:rsidRDefault="003B60DB" w:rsidP="003B60DB">
      <w:r>
        <w:t>Bij CEDIMED Brussels geloven we in de kracht van samenwerking</w:t>
      </w:r>
      <w:r w:rsidR="00D8311D">
        <w:t xml:space="preserve">, </w:t>
      </w:r>
      <w:r>
        <w:t>zowel lokaal als internationaal. Onze partnerships met academische instellingen, zorgverleners en de industrie houden ons aan de top van de gezondheidszorg, zodat ons werk een blijvende impact heeft op zowel de zorgsector als de samenleving.</w:t>
      </w:r>
    </w:p>
    <w:p w14:paraId="70B5CC6F" w14:textId="0D24EBC5" w:rsidR="003B60DB" w:rsidRPr="00D8311D" w:rsidRDefault="003B60DB" w:rsidP="003B60DB">
      <w:pPr>
        <w:rPr>
          <w:b/>
          <w:bCs/>
        </w:rPr>
      </w:pPr>
      <w:r w:rsidRPr="00D8311D">
        <w:rPr>
          <w:b/>
          <w:bCs/>
        </w:rPr>
        <w:t xml:space="preserve">Samen de </w:t>
      </w:r>
      <w:r w:rsidR="00D8311D">
        <w:rPr>
          <w:b/>
          <w:bCs/>
        </w:rPr>
        <w:t>t</w:t>
      </w:r>
      <w:r w:rsidRPr="00D8311D">
        <w:rPr>
          <w:b/>
          <w:bCs/>
        </w:rPr>
        <w:t xml:space="preserve">oekomst </w:t>
      </w:r>
      <w:r w:rsidR="00D8311D">
        <w:rPr>
          <w:b/>
          <w:bCs/>
        </w:rPr>
        <w:t>v</w:t>
      </w:r>
      <w:r w:rsidRPr="00D8311D">
        <w:rPr>
          <w:b/>
          <w:bCs/>
        </w:rPr>
        <w:t>ormgeven</w:t>
      </w:r>
    </w:p>
    <w:p w14:paraId="55B739E6" w14:textId="0A15F38F" w:rsidR="00263FEA" w:rsidRDefault="003B60DB" w:rsidP="003B60DB">
      <w:r>
        <w:t xml:space="preserve">Met onze </w:t>
      </w:r>
      <w:r w:rsidR="00D8311D">
        <w:t>constante</w:t>
      </w:r>
      <w:r>
        <w:t xml:space="preserve"> toewijding aan zorg, onderwijs, onderzoek en innovatie is CEDIMED Brussels klaar om de uitdagingen van vandaag en morgen aan te gaan. Samen kunnen we werken aan een gezondere, veerkrachtige toekomst.</w:t>
      </w:r>
    </w:p>
    <w:p w14:paraId="5349EB75" w14:textId="22C6144C" w:rsidR="00DA2311" w:rsidRDefault="00DC628F" w:rsidP="00997F63">
      <w:pPr>
        <w:pStyle w:val="Heading3"/>
      </w:pPr>
      <w:bookmarkStart w:id="7" w:name="_Toc178170860"/>
      <w:r>
        <w:t>Contact us</w:t>
      </w:r>
      <w:bookmarkEnd w:id="7"/>
    </w:p>
    <w:p w14:paraId="01D202F8" w14:textId="438CA195" w:rsidR="002436E6" w:rsidRDefault="002436E6" w:rsidP="000D1560">
      <w:pPr>
        <w:pStyle w:val="Heading4"/>
      </w:pPr>
      <w:r>
        <w:t xml:space="preserve">Contactformulier </w:t>
      </w:r>
    </w:p>
    <w:p w14:paraId="33425055" w14:textId="75633265" w:rsidR="000D1560" w:rsidRPr="004705D0" w:rsidRDefault="000D1560" w:rsidP="000D1560">
      <w:r w:rsidRPr="004705D0">
        <w:t>Inhoud</w:t>
      </w:r>
      <w:r w:rsidR="004705D0">
        <w:t>:</w:t>
      </w:r>
    </w:p>
    <w:p w14:paraId="00065DC1" w14:textId="48CB1DC8" w:rsidR="002436E6" w:rsidRDefault="002436E6" w:rsidP="0096161A">
      <w:pPr>
        <w:pStyle w:val="ListParagraph"/>
        <w:numPr>
          <w:ilvl w:val="0"/>
          <w:numId w:val="3"/>
        </w:numPr>
      </w:pPr>
      <w:r>
        <w:t>contactgegevens van de indiener</w:t>
      </w:r>
    </w:p>
    <w:p w14:paraId="6FB4A285" w14:textId="42382FF9" w:rsidR="00FE262A" w:rsidRDefault="00FE262A" w:rsidP="0096161A">
      <w:pPr>
        <w:pStyle w:val="ListParagraph"/>
        <w:numPr>
          <w:ilvl w:val="1"/>
          <w:numId w:val="3"/>
        </w:numPr>
      </w:pPr>
      <w:r>
        <w:t>verplicht:</w:t>
      </w:r>
    </w:p>
    <w:p w14:paraId="33D2A6CA" w14:textId="0A1C5641" w:rsidR="00FE262A" w:rsidRDefault="00FE262A" w:rsidP="0096161A">
      <w:pPr>
        <w:pStyle w:val="ListParagraph"/>
        <w:numPr>
          <w:ilvl w:val="2"/>
          <w:numId w:val="3"/>
        </w:numPr>
      </w:pPr>
      <w:r>
        <w:t>voornaam</w:t>
      </w:r>
    </w:p>
    <w:p w14:paraId="4FDFB2D1" w14:textId="07E7BF83" w:rsidR="00FE262A" w:rsidRDefault="00FE262A" w:rsidP="0096161A">
      <w:pPr>
        <w:pStyle w:val="ListParagraph"/>
        <w:numPr>
          <w:ilvl w:val="2"/>
          <w:numId w:val="3"/>
        </w:numPr>
      </w:pPr>
      <w:r>
        <w:t>naam</w:t>
      </w:r>
    </w:p>
    <w:p w14:paraId="0E814B94" w14:textId="56A69564" w:rsidR="00FE262A" w:rsidRDefault="00FE262A" w:rsidP="0096161A">
      <w:pPr>
        <w:pStyle w:val="ListParagraph"/>
        <w:numPr>
          <w:ilvl w:val="2"/>
          <w:numId w:val="3"/>
        </w:numPr>
      </w:pPr>
      <w:r>
        <w:t>e-mail</w:t>
      </w:r>
    </w:p>
    <w:p w14:paraId="21B196BF" w14:textId="27146B3A" w:rsidR="00FE262A" w:rsidRDefault="00FE262A" w:rsidP="0096161A">
      <w:pPr>
        <w:pStyle w:val="ListParagraph"/>
        <w:numPr>
          <w:ilvl w:val="1"/>
          <w:numId w:val="3"/>
        </w:numPr>
      </w:pPr>
      <w:r>
        <w:t>optioneel</w:t>
      </w:r>
    </w:p>
    <w:p w14:paraId="3C67B2C2" w14:textId="7C315A27" w:rsidR="00FE262A" w:rsidRDefault="00FE262A" w:rsidP="0096161A">
      <w:pPr>
        <w:pStyle w:val="ListParagraph"/>
        <w:numPr>
          <w:ilvl w:val="2"/>
          <w:numId w:val="3"/>
        </w:numPr>
      </w:pPr>
      <w:r>
        <w:t>telefoon nummer</w:t>
      </w:r>
    </w:p>
    <w:p w14:paraId="5124945D" w14:textId="278D2CE2" w:rsidR="002436E6" w:rsidRDefault="002B43D4" w:rsidP="0096161A">
      <w:pPr>
        <w:pStyle w:val="ListParagraph"/>
        <w:numPr>
          <w:ilvl w:val="0"/>
          <w:numId w:val="3"/>
        </w:numPr>
      </w:pPr>
      <w:r>
        <w:t>onderwerp via keuzelijst</w:t>
      </w:r>
      <w:r w:rsidR="00EB61EB">
        <w:t xml:space="preserve"> (</w:t>
      </w:r>
      <w:r w:rsidR="00D8311D">
        <w:t>verplicht</w:t>
      </w:r>
      <w:r w:rsidR="00EB61EB">
        <w:t>)</w:t>
      </w:r>
      <w:r>
        <w:t>:</w:t>
      </w:r>
    </w:p>
    <w:p w14:paraId="31D2A63F" w14:textId="3225015F" w:rsidR="002B43D4" w:rsidRDefault="00FE262A" w:rsidP="0096161A">
      <w:pPr>
        <w:pStyle w:val="ListParagraph"/>
        <w:numPr>
          <w:ilvl w:val="1"/>
          <w:numId w:val="3"/>
        </w:numPr>
      </w:pPr>
      <w:r>
        <w:t>A</w:t>
      </w:r>
      <w:r w:rsidR="002B43D4">
        <w:t>lgemene vraag</w:t>
      </w:r>
    </w:p>
    <w:p w14:paraId="7A7247DD" w14:textId="40A189D4" w:rsidR="002B43D4" w:rsidRDefault="002B43D4" w:rsidP="0096161A">
      <w:pPr>
        <w:pStyle w:val="ListParagraph"/>
        <w:numPr>
          <w:ilvl w:val="1"/>
          <w:numId w:val="3"/>
        </w:numPr>
      </w:pPr>
      <w:r>
        <w:t>Klinische zorg</w:t>
      </w:r>
    </w:p>
    <w:p w14:paraId="6B5BB6E5" w14:textId="54B834ED" w:rsidR="002B43D4" w:rsidRDefault="002B43D4" w:rsidP="0096161A">
      <w:pPr>
        <w:pStyle w:val="ListParagraph"/>
        <w:numPr>
          <w:ilvl w:val="1"/>
          <w:numId w:val="3"/>
        </w:numPr>
      </w:pPr>
      <w:r>
        <w:t>Opleiding</w:t>
      </w:r>
    </w:p>
    <w:p w14:paraId="7C021E69" w14:textId="041EA191" w:rsidR="002B43D4" w:rsidRDefault="002B43D4" w:rsidP="0096161A">
      <w:pPr>
        <w:pStyle w:val="ListParagraph"/>
        <w:numPr>
          <w:ilvl w:val="1"/>
          <w:numId w:val="3"/>
        </w:numPr>
      </w:pPr>
      <w:r>
        <w:t>Onderzoek</w:t>
      </w:r>
    </w:p>
    <w:p w14:paraId="74B040B8" w14:textId="567B7D48" w:rsidR="002B43D4" w:rsidRDefault="002B43D4" w:rsidP="0096161A">
      <w:pPr>
        <w:pStyle w:val="ListParagraph"/>
        <w:numPr>
          <w:ilvl w:val="1"/>
          <w:numId w:val="3"/>
        </w:numPr>
      </w:pPr>
      <w:r>
        <w:t>Innovatie</w:t>
      </w:r>
    </w:p>
    <w:p w14:paraId="0574F0F2" w14:textId="111F3E38" w:rsidR="002B43D4" w:rsidRDefault="002B43D4" w:rsidP="0096161A">
      <w:pPr>
        <w:pStyle w:val="ListParagraph"/>
        <w:numPr>
          <w:ilvl w:val="0"/>
          <w:numId w:val="3"/>
        </w:numPr>
      </w:pPr>
      <w:r>
        <w:t>bericht venster</w:t>
      </w:r>
      <w:r w:rsidR="00EB61EB">
        <w:t xml:space="preserve"> (verplicht)</w:t>
      </w:r>
    </w:p>
    <w:p w14:paraId="0B226FA3" w14:textId="226A2DFA" w:rsidR="002B43D4" w:rsidRDefault="002B43D4" w:rsidP="002B43D4">
      <w:r>
        <w:t xml:space="preserve">Verstuurd naar: </w:t>
      </w:r>
      <w:hyperlink r:id="rId17" w:history="1">
        <w:r w:rsidR="004705D0" w:rsidRPr="00480E25">
          <w:rPr>
            <w:rStyle w:val="Hyperlink"/>
          </w:rPr>
          <w:t>info@cedimed.brussels</w:t>
        </w:r>
      </w:hyperlink>
    </w:p>
    <w:p w14:paraId="3A19A5B8" w14:textId="4EEE4E0F" w:rsidR="004705D0" w:rsidRDefault="004705D0" w:rsidP="004705D0">
      <w:pPr>
        <w:pStyle w:val="Heading4"/>
      </w:pPr>
      <w:r>
        <w:t>Kaart</w:t>
      </w:r>
      <w:r w:rsidR="009D0D7A">
        <w:t xml:space="preserve"> en adres</w:t>
      </w:r>
    </w:p>
    <w:p w14:paraId="1AE579B8" w14:textId="01C2D8F3" w:rsidR="009D0D7A" w:rsidRDefault="009D0D7A" w:rsidP="0096161A">
      <w:pPr>
        <w:pStyle w:val="ListParagraph"/>
        <w:numPr>
          <w:ilvl w:val="0"/>
          <w:numId w:val="4"/>
        </w:numPr>
      </w:pPr>
      <w:r>
        <w:t>Volledige adres, alg. tel.nr, fax, e-mail</w:t>
      </w:r>
    </w:p>
    <w:p w14:paraId="1FE552B5" w14:textId="55B1D3A0" w:rsidR="00EB61EB" w:rsidRDefault="00EC01C2" w:rsidP="0096161A">
      <w:pPr>
        <w:pStyle w:val="ListParagraph"/>
        <w:numPr>
          <w:ilvl w:val="1"/>
          <w:numId w:val="4"/>
        </w:numPr>
      </w:pPr>
      <w:r>
        <w:rPr>
          <w:noProof/>
        </w:rPr>
        <w:drawing>
          <wp:inline distT="0" distB="0" distL="0" distR="0" wp14:anchorId="3C4D9A91" wp14:editId="74F09DC4">
            <wp:extent cx="216000" cy="216000"/>
            <wp:effectExtent l="0" t="0" r="0" b="0"/>
            <wp:docPr id="831576298" name="Graphic 1" descr="Hom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6298" name="Graphic 831576298" descr="Home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6000" cy="216000"/>
                    </a:xfrm>
                    <a:prstGeom prst="rect">
                      <a:avLst/>
                    </a:prstGeom>
                  </pic:spPr>
                </pic:pic>
              </a:graphicData>
            </a:graphic>
          </wp:inline>
        </w:drawing>
      </w:r>
      <w:r>
        <w:t xml:space="preserve"> </w:t>
      </w:r>
      <w:r w:rsidR="00EB61EB">
        <w:t>Laarbeeklaan 101, 1090 Jette</w:t>
      </w:r>
    </w:p>
    <w:p w14:paraId="17D4D83C" w14:textId="5E837DE2" w:rsidR="00EB61EB" w:rsidRDefault="00EC01C2" w:rsidP="0096161A">
      <w:pPr>
        <w:pStyle w:val="ListParagraph"/>
        <w:numPr>
          <w:ilvl w:val="1"/>
          <w:numId w:val="4"/>
        </w:numPr>
      </w:pPr>
      <w:r>
        <w:rPr>
          <w:noProof/>
        </w:rPr>
        <w:drawing>
          <wp:inline distT="0" distB="0" distL="0" distR="0" wp14:anchorId="5AB63E3D" wp14:editId="0D7E9B63">
            <wp:extent cx="216000" cy="216000"/>
            <wp:effectExtent l="0" t="0" r="0" b="0"/>
            <wp:docPr id="1473630914"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0914" name="Graphic 1473630914" descr="Receiv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6000" cy="216000"/>
                    </a:xfrm>
                    <a:prstGeom prst="rect">
                      <a:avLst/>
                    </a:prstGeom>
                  </pic:spPr>
                </pic:pic>
              </a:graphicData>
            </a:graphic>
          </wp:inline>
        </w:drawing>
      </w:r>
      <w:r w:rsidR="00EB61EB">
        <w:t xml:space="preserve"> 02 477 51 00</w:t>
      </w:r>
    </w:p>
    <w:p w14:paraId="2D6921DC" w14:textId="1FE4AECC" w:rsidR="00EB6E20" w:rsidRDefault="00EC01C2" w:rsidP="0096161A">
      <w:pPr>
        <w:pStyle w:val="ListParagraph"/>
        <w:numPr>
          <w:ilvl w:val="1"/>
          <w:numId w:val="4"/>
        </w:numPr>
      </w:pPr>
      <w:r>
        <w:rPr>
          <w:noProof/>
        </w:rPr>
        <w:drawing>
          <wp:inline distT="0" distB="0" distL="0" distR="0" wp14:anchorId="13B03669" wp14:editId="4E5C3FEA">
            <wp:extent cx="216000" cy="216000"/>
            <wp:effectExtent l="0" t="0" r="0" b="0"/>
            <wp:docPr id="2067812603" name="Graphic 5" descr="Fa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603" name="Graphic 2067812603" descr="Fax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t xml:space="preserve"> </w:t>
      </w:r>
      <w:r w:rsidR="00EB6E20">
        <w:t>02 477 51 68</w:t>
      </w:r>
    </w:p>
    <w:p w14:paraId="797664D2" w14:textId="3B38F980" w:rsidR="00EB6E20" w:rsidRDefault="00EC01C2" w:rsidP="0096161A">
      <w:pPr>
        <w:pStyle w:val="ListParagraph"/>
        <w:numPr>
          <w:ilvl w:val="1"/>
          <w:numId w:val="4"/>
        </w:numPr>
      </w:pPr>
      <w:r>
        <w:rPr>
          <w:noProof/>
        </w:rPr>
        <w:drawing>
          <wp:inline distT="0" distB="0" distL="0" distR="0" wp14:anchorId="7200650A" wp14:editId="59223C12">
            <wp:extent cx="216000" cy="216000"/>
            <wp:effectExtent l="0" t="0" r="0" b="0"/>
            <wp:docPr id="1240279813"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9813" name="Graphic 1240279813" descr="Email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6000" cy="216000"/>
                    </a:xfrm>
                    <a:prstGeom prst="rect">
                      <a:avLst/>
                    </a:prstGeom>
                  </pic:spPr>
                </pic:pic>
              </a:graphicData>
            </a:graphic>
          </wp:inline>
        </w:drawing>
      </w:r>
      <w:r>
        <w:t xml:space="preserve"> </w:t>
      </w:r>
      <w:r w:rsidR="00EB6E20">
        <w:t>info@cedimed.brussels</w:t>
      </w:r>
    </w:p>
    <w:p w14:paraId="3030ACD1" w14:textId="358A6F88" w:rsidR="004705D0" w:rsidRDefault="004705D0" w:rsidP="0096161A">
      <w:pPr>
        <w:pStyle w:val="ListParagraph"/>
        <w:numPr>
          <w:ilvl w:val="0"/>
          <w:numId w:val="4"/>
        </w:numPr>
      </w:pPr>
      <w:r>
        <w:t>Ingesloten Google maps, met de mogelijkheid route te plannen.</w:t>
      </w:r>
    </w:p>
    <w:p w14:paraId="2DAD16F4" w14:textId="59DAA819" w:rsidR="00D21278" w:rsidRDefault="00D21278" w:rsidP="00D8311D">
      <w:pPr>
        <w:pStyle w:val="Heading1"/>
      </w:pPr>
      <w:bookmarkStart w:id="8" w:name="_Toc178170861"/>
      <w:r>
        <w:t>Pijlers</w:t>
      </w:r>
      <w:bookmarkEnd w:id="8"/>
    </w:p>
    <w:p w14:paraId="2A3AB155" w14:textId="6B7975E7" w:rsidR="004705D0" w:rsidRDefault="00D8311D" w:rsidP="00D21278">
      <w:pPr>
        <w:pStyle w:val="Heading2"/>
      </w:pPr>
      <w:bookmarkStart w:id="9" w:name="_Toc178170862"/>
      <w:r>
        <w:t>Klinische pijler – Spoedgevallendienst</w:t>
      </w:r>
      <w:bookmarkEnd w:id="9"/>
    </w:p>
    <w:p w14:paraId="420CBA10" w14:textId="0FDAC9EF" w:rsidR="00D21278" w:rsidRPr="00D21278" w:rsidRDefault="00D21278" w:rsidP="00D21278">
      <w:r>
        <w:t xml:space="preserve">Titel: Klinische zorg </w:t>
      </w:r>
      <w:r w:rsidR="006A4DC2">
        <w:t>bij UZ Brussel</w:t>
      </w:r>
    </w:p>
    <w:p w14:paraId="45F7BDC7" w14:textId="77777777" w:rsidR="00D8311D" w:rsidRPr="00D8311D" w:rsidRDefault="00D8311D" w:rsidP="00D8311D">
      <w:pPr>
        <w:rPr>
          <w:b/>
          <w:bCs/>
        </w:rPr>
      </w:pPr>
      <w:r w:rsidRPr="00D8311D">
        <w:rPr>
          <w:b/>
          <w:bCs/>
        </w:rPr>
        <w:t>Urgente zorg in het ziekenhuis</w:t>
      </w:r>
    </w:p>
    <w:p w14:paraId="4C385C1A" w14:textId="77777777" w:rsidR="00D8311D" w:rsidRDefault="00D8311D" w:rsidP="00D8311D">
      <w:r>
        <w:t>Bij UZ Brussel staat de Spoedgevallendienst klaar om 24/7 urgente zorg te verlenen. We onderscheiden drie soorten zorg: eerstelijnszorg, tweedelijnszorg en complexe, tertiaire zorg. Waar mogelijk verwijzen we patiënten naar eerstelijnszorg, maar onze tweedelijnsrol blijft essentieel. De kern van onze spoedzorg is gericht op de volgende principes:</w:t>
      </w:r>
    </w:p>
    <w:p w14:paraId="02DBF668" w14:textId="77777777" w:rsidR="00D8311D" w:rsidRDefault="00D8311D" w:rsidP="0096161A">
      <w:pPr>
        <w:pStyle w:val="ListParagraph"/>
        <w:numPr>
          <w:ilvl w:val="0"/>
          <w:numId w:val="7"/>
        </w:numPr>
      </w:pPr>
      <w:r w:rsidRPr="00D21278">
        <w:rPr>
          <w:b/>
          <w:bCs/>
        </w:rPr>
        <w:t>Zorg op maat:</w:t>
      </w:r>
      <w:r>
        <w:t xml:space="preserve"> De patiënt staat centraal en wordt actief betrokken in zijn of haar zorgproces.</w:t>
      </w:r>
    </w:p>
    <w:p w14:paraId="4B88981F" w14:textId="77777777" w:rsidR="00D8311D" w:rsidRDefault="00D8311D" w:rsidP="0096161A">
      <w:pPr>
        <w:pStyle w:val="ListParagraph"/>
        <w:numPr>
          <w:ilvl w:val="0"/>
          <w:numId w:val="7"/>
        </w:numPr>
      </w:pPr>
      <w:r w:rsidRPr="00D21278">
        <w:rPr>
          <w:b/>
          <w:bCs/>
        </w:rPr>
        <w:t>Efficiënte coördinatie:</w:t>
      </w:r>
      <w:r>
        <w:t xml:space="preserve"> We zorgen voor een vlotte doorstroom en coördineren opnames en doorverwijzingen van acute patiënten voor verschillende disciplines.</w:t>
      </w:r>
    </w:p>
    <w:p w14:paraId="5240BAC6" w14:textId="77777777" w:rsidR="00D8311D" w:rsidRDefault="00D8311D" w:rsidP="0096161A">
      <w:pPr>
        <w:pStyle w:val="ListParagraph"/>
        <w:numPr>
          <w:ilvl w:val="0"/>
          <w:numId w:val="7"/>
        </w:numPr>
      </w:pPr>
      <w:r w:rsidRPr="00D21278">
        <w:rPr>
          <w:b/>
          <w:bCs/>
        </w:rPr>
        <w:t>Somatische en psychische zorg:</w:t>
      </w:r>
      <w:r>
        <w:t xml:space="preserve"> Zowel lichamelijke als mentale zorg krijgen aandacht, waarbij we diversiteit en multiculturaliteit als meerwaarde beschouwen.</w:t>
      </w:r>
    </w:p>
    <w:p w14:paraId="184A22C9" w14:textId="77777777" w:rsidR="00D8311D" w:rsidRDefault="00D8311D" w:rsidP="0096161A">
      <w:pPr>
        <w:pStyle w:val="ListParagraph"/>
        <w:numPr>
          <w:ilvl w:val="0"/>
          <w:numId w:val="7"/>
        </w:numPr>
      </w:pPr>
      <w:r w:rsidRPr="00D21278">
        <w:rPr>
          <w:b/>
          <w:bCs/>
        </w:rPr>
        <w:t>Altijd paraat:</w:t>
      </w:r>
      <w:r>
        <w:t xml:space="preserve"> Onze dienst is 24/7 beschikbaar voor medische noodgevallen en reanimaties.</w:t>
      </w:r>
    </w:p>
    <w:p w14:paraId="6F253F3A" w14:textId="77777777" w:rsidR="00D8311D" w:rsidRDefault="00D8311D" w:rsidP="0096161A">
      <w:pPr>
        <w:pStyle w:val="ListParagraph"/>
        <w:numPr>
          <w:ilvl w:val="0"/>
          <w:numId w:val="7"/>
        </w:numPr>
      </w:pPr>
      <w:r w:rsidRPr="00D21278">
        <w:rPr>
          <w:b/>
          <w:bCs/>
        </w:rPr>
        <w:t>Crisismanagement:</w:t>
      </w:r>
      <w:r>
        <w:t xml:space="preserve"> We spelen een sleutelrol in het opstellen en uitvoeren van interne noodplannen.</w:t>
      </w:r>
    </w:p>
    <w:p w14:paraId="02F7757B" w14:textId="77777777" w:rsidR="00D8311D" w:rsidRDefault="00D8311D" w:rsidP="0096161A">
      <w:pPr>
        <w:pStyle w:val="ListParagraph"/>
        <w:numPr>
          <w:ilvl w:val="0"/>
          <w:numId w:val="7"/>
        </w:numPr>
      </w:pPr>
      <w:r w:rsidRPr="00D21278">
        <w:rPr>
          <w:b/>
          <w:bCs/>
        </w:rPr>
        <w:t>Flexibele organisatie:</w:t>
      </w:r>
      <w:r>
        <w:t xml:space="preserve"> Ons team kan snel schakelen naar complexe, tertiaire zorg zonder onze tweedelijnstaken te onderbreken.</w:t>
      </w:r>
    </w:p>
    <w:p w14:paraId="6A62A841" w14:textId="77777777" w:rsidR="00D8311D" w:rsidRPr="00D21278" w:rsidRDefault="00D8311D" w:rsidP="00D8311D">
      <w:pPr>
        <w:rPr>
          <w:b/>
          <w:bCs/>
        </w:rPr>
      </w:pPr>
      <w:r w:rsidRPr="00D21278">
        <w:rPr>
          <w:b/>
          <w:bCs/>
        </w:rPr>
        <w:t>Prehospitale zorg</w:t>
      </w:r>
    </w:p>
    <w:p w14:paraId="65DDA4C6" w14:textId="394ACECA" w:rsidR="00D8311D" w:rsidRDefault="00D8311D" w:rsidP="00D8311D">
      <w:r>
        <w:t xml:space="preserve">Onze expertise reikt verder dan het ziekenhuis. Via ons MUG- en PIT-team bieden we dringende medische hulp buiten het ziekenhuis, in samenwerking met de </w:t>
      </w:r>
      <w:r w:rsidR="00D21278">
        <w:t>nood</w:t>
      </w:r>
      <w:r>
        <w:t>centrale 112.</w:t>
      </w:r>
    </w:p>
    <w:p w14:paraId="4415397C" w14:textId="77777777" w:rsidR="00D8311D" w:rsidRPr="00D21278" w:rsidRDefault="00D8311D" w:rsidP="00D8311D">
      <w:pPr>
        <w:rPr>
          <w:b/>
          <w:bCs/>
        </w:rPr>
      </w:pPr>
      <w:r w:rsidRPr="00D21278">
        <w:rPr>
          <w:b/>
          <w:bCs/>
        </w:rPr>
        <w:t>Interhospitaal zorgverlening</w:t>
      </w:r>
    </w:p>
    <w:p w14:paraId="7D4B33B2" w14:textId="77777777" w:rsidR="00D8311D" w:rsidRDefault="00D8311D" w:rsidP="00D8311D">
      <w:r>
        <w:t>Wij ondersteunen andere ziekenhuizen door kritieke patiënten te vervoeren tussen instellingen. Dit doen we met een hightech ambulance en een gespecialiseerd transportteam, aangevuld met interne en externe medische experts.</w:t>
      </w:r>
    </w:p>
    <w:p w14:paraId="4C2B1055" w14:textId="77777777" w:rsidR="00D8311D" w:rsidRPr="00D21278" w:rsidRDefault="00D8311D" w:rsidP="00D8311D">
      <w:pPr>
        <w:rPr>
          <w:b/>
          <w:bCs/>
        </w:rPr>
      </w:pPr>
      <w:r w:rsidRPr="00D21278">
        <w:rPr>
          <w:b/>
          <w:bCs/>
        </w:rPr>
        <w:t>Rampengeneeskunde</w:t>
      </w:r>
    </w:p>
    <w:p w14:paraId="2B1E5E41" w14:textId="77777777" w:rsidR="00D8311D" w:rsidRDefault="00D8311D" w:rsidP="00D8311D">
      <w:r>
        <w:t>Onze spoeddienst biedt medische bijstand bij rampen en crisissituaties, zowel binnen als buiten het ziekenhuis. We sturen coördinerende teams uit en zetten extra medische capaciteit in waar nodig. Ook preventieve medische ondersteuning bij grote evenementen valt onder onze dienstverlening.</w:t>
      </w:r>
    </w:p>
    <w:p w14:paraId="532FB934" w14:textId="77A5CEF7" w:rsidR="00D21278" w:rsidRDefault="00D21278" w:rsidP="00D21278">
      <w:pPr>
        <w:pStyle w:val="Heading2"/>
      </w:pPr>
      <w:bookmarkStart w:id="10" w:name="_Toc178170863"/>
      <w:r>
        <w:t>Onderwijspijler</w:t>
      </w:r>
      <w:bookmarkEnd w:id="10"/>
    </w:p>
    <w:p w14:paraId="2EB86380" w14:textId="73594E7A" w:rsidR="00D21278" w:rsidRDefault="00D21278" w:rsidP="00D21278">
      <w:r>
        <w:t>Titels: Opleiding en Ontwikkeling bij CEDMIED Brussels</w:t>
      </w:r>
    </w:p>
    <w:p w14:paraId="72CDF6B8" w14:textId="7F3BA7FB" w:rsidR="00D21278" w:rsidRDefault="00D21278" w:rsidP="00D21278">
      <w:r>
        <w:t xml:space="preserve">Bij CEDIMED Brussels zetten we ons in voor de opleiding en professionele ontwikkeling van zorgverleners. Als universitair </w:t>
      </w:r>
      <w:r w:rsidR="006A4DC2">
        <w:t>centrum</w:t>
      </w:r>
      <w:r>
        <w:t xml:space="preserve"> spelen we een cruciale rol in het opleiden van hulpverleners, verpleegkundigen, artsen en andere zorgprofessionals.</w:t>
      </w:r>
    </w:p>
    <w:p w14:paraId="3A5CB1D5" w14:textId="2ADBABBA" w:rsidR="00D21278" w:rsidRPr="006A4DC2" w:rsidRDefault="00D21278" w:rsidP="00D21278">
      <w:pPr>
        <w:rPr>
          <w:b/>
          <w:bCs/>
        </w:rPr>
      </w:pPr>
      <w:r w:rsidRPr="006A4DC2">
        <w:rPr>
          <w:b/>
          <w:bCs/>
        </w:rPr>
        <w:t xml:space="preserve">Interne </w:t>
      </w:r>
      <w:r w:rsidR="006A4DC2">
        <w:rPr>
          <w:b/>
          <w:bCs/>
        </w:rPr>
        <w:t>o</w:t>
      </w:r>
      <w:r w:rsidRPr="006A4DC2">
        <w:rPr>
          <w:b/>
          <w:bCs/>
        </w:rPr>
        <w:t>pleidingen</w:t>
      </w:r>
    </w:p>
    <w:p w14:paraId="111F08DB" w14:textId="77777777" w:rsidR="00D21278" w:rsidRDefault="00D21278" w:rsidP="00D21278">
      <w:r>
        <w:t>Onze interne trainingen vormen de kern van ons opleidingsbeleid. We combineren klassieke methodes met simulatietrainingen, gericht op zeldzame, maar belangrijke situaties om de hoogste zorgkwaliteit te waarborgen.</w:t>
      </w:r>
    </w:p>
    <w:p w14:paraId="0F137E83" w14:textId="00040810" w:rsidR="00D21278" w:rsidRPr="006A4DC2" w:rsidRDefault="00D21278" w:rsidP="00D21278">
      <w:pPr>
        <w:rPr>
          <w:b/>
          <w:bCs/>
        </w:rPr>
      </w:pPr>
      <w:r w:rsidRPr="006A4DC2">
        <w:rPr>
          <w:b/>
          <w:bCs/>
        </w:rPr>
        <w:t xml:space="preserve">Externe </w:t>
      </w:r>
      <w:r w:rsidR="006A4DC2">
        <w:rPr>
          <w:b/>
          <w:bCs/>
        </w:rPr>
        <w:t>o</w:t>
      </w:r>
      <w:r w:rsidRPr="006A4DC2">
        <w:rPr>
          <w:b/>
          <w:bCs/>
        </w:rPr>
        <w:t>pleidingen</w:t>
      </w:r>
    </w:p>
    <w:p w14:paraId="79E92D58" w14:textId="77777777" w:rsidR="00D21278" w:rsidRDefault="00D21278" w:rsidP="00D21278">
      <w:r>
        <w:t>Samen met de faculteit Geneeskunde en Farmacie van de VUB ondersteunen we opleidingen in urgentiegeneeskunde en klinisch onderwijs. Daarnaast werken we samen met instellingen zoals het PIVO voor de opleiding van hulpverleners-ambulanciers.</w:t>
      </w:r>
    </w:p>
    <w:p w14:paraId="48A247B1" w14:textId="5A2FA887" w:rsidR="00D21278" w:rsidRPr="006D3000" w:rsidRDefault="00FE75EF" w:rsidP="00D21278">
      <w:pPr>
        <w:rPr>
          <w:b/>
          <w:bCs/>
        </w:rPr>
      </w:pPr>
      <w:r w:rsidRPr="006D3000">
        <w:rPr>
          <w:b/>
          <w:bCs/>
        </w:rPr>
        <w:t>Opleidingscentrum</w:t>
      </w:r>
    </w:p>
    <w:p w14:paraId="7B599662" w14:textId="21FE71B1" w:rsidR="00D21278" w:rsidRDefault="00D21278" w:rsidP="00D21278">
      <w:r w:rsidRPr="006D3000">
        <w:t xml:space="preserve">Ons opleidingscentrum </w:t>
      </w:r>
      <w:r w:rsidR="006D3000">
        <w:t>bouwt een aanbod aan</w:t>
      </w:r>
      <w:r w:rsidRPr="006D3000">
        <w:t xml:space="preserve"> internationaal gecertificeerde trainingen</w:t>
      </w:r>
      <w:r w:rsidR="006D3000">
        <w:t xml:space="preserve"> uit</w:t>
      </w:r>
      <w:r w:rsidRPr="006D3000">
        <w:t>, zoals Advanced Life Support (ALS)</w:t>
      </w:r>
      <w:r w:rsidR="006A4DC2" w:rsidRPr="006D3000">
        <w:t>, European Trauma Course (ETC)</w:t>
      </w:r>
      <w:r w:rsidRPr="006D3000">
        <w:t xml:space="preserve"> en </w:t>
      </w:r>
      <w:r w:rsidR="006A4DC2" w:rsidRPr="006D3000">
        <w:t>Safe Transfer and Retrieval</w:t>
      </w:r>
      <w:r w:rsidRPr="006D3000">
        <w:t xml:space="preserve"> (</w:t>
      </w:r>
      <w:r w:rsidR="006A4DC2" w:rsidRPr="006D3000">
        <w:t>NAPSTAR</w:t>
      </w:r>
      <w:r w:rsidRPr="006D3000">
        <w:t xml:space="preserve">). </w:t>
      </w:r>
      <w:r>
        <w:t>Dankzij ons ervaren team en efficiënte organisatie garanderen we opleidingen van topkwaliteit.</w:t>
      </w:r>
    </w:p>
    <w:p w14:paraId="2CC3FA05" w14:textId="1546A660" w:rsidR="006A4DC2" w:rsidRDefault="006A4DC2" w:rsidP="00010CFE">
      <w:pPr>
        <w:pStyle w:val="Heading2"/>
      </w:pPr>
      <w:bookmarkStart w:id="11" w:name="_Toc178170864"/>
      <w:r>
        <w:t>Onderzoekspijler – ReGEDiM</w:t>
      </w:r>
      <w:bookmarkEnd w:id="11"/>
    </w:p>
    <w:p w14:paraId="39551F27" w14:textId="61CD5747" w:rsidR="00010CFE" w:rsidRDefault="00010CFE" w:rsidP="00010CFE">
      <w:r>
        <w:t>Titel: ReGEDiM - Onderzoekscentrum voor Urgentie- en Rampengeneeskunde</w:t>
      </w:r>
    </w:p>
    <w:p w14:paraId="1198F96E" w14:textId="65A7DB34" w:rsidR="00010CFE" w:rsidRDefault="00010CFE" w:rsidP="00010CFE">
      <w:r>
        <w:t xml:space="preserve">ReGEDiM, het Onderzoekscentrum voor </w:t>
      </w:r>
      <w:r w:rsidR="00E53086">
        <w:t>Urgentie</w:t>
      </w:r>
      <w:r>
        <w:t xml:space="preserve">- en Rampengeneeskunde, werd opgericht in 2011 als onderdeel van de Vrije Universiteit Brussel (VUB). Het centrum groeide voort uit een eerder onderzoeksinitiatief rond rampengeneeskunde dat in 2008 werd opgericht. ReGEDiM organiseert ook de Master of Science in Rampengeneeskunde (European Master in Disaster Medicine - </w:t>
      </w:r>
      <w:hyperlink r:id="rId26" w:history="1">
        <w:r w:rsidR="009C3A11" w:rsidRPr="00DF031C">
          <w:rPr>
            <w:rStyle w:val="Hyperlink"/>
          </w:rPr>
          <w:t>www.dismedmaster.com</w:t>
        </w:r>
      </w:hyperlink>
      <w:r>
        <w:t>).</w:t>
      </w:r>
    </w:p>
    <w:p w14:paraId="5487CCFE" w14:textId="77777777" w:rsidR="00010CFE" w:rsidRPr="00E53086" w:rsidRDefault="00010CFE" w:rsidP="00010CFE">
      <w:pPr>
        <w:rPr>
          <w:b/>
          <w:bCs/>
        </w:rPr>
      </w:pPr>
      <w:r w:rsidRPr="00E53086">
        <w:rPr>
          <w:b/>
          <w:bCs/>
        </w:rPr>
        <w:t>Onderzoek bij ReGEDiM</w:t>
      </w:r>
    </w:p>
    <w:p w14:paraId="78D01099" w14:textId="5C8FB7A2" w:rsidR="00010CFE" w:rsidRDefault="00010CFE" w:rsidP="00010CFE">
      <w:r>
        <w:t xml:space="preserve">Ons onderzoeksprogramma richt zich op verschillende aspecten van </w:t>
      </w:r>
      <w:r w:rsidR="00E53086">
        <w:t>urgentie</w:t>
      </w:r>
      <w:r>
        <w:t>- en rampengeneeskunde:</w:t>
      </w:r>
    </w:p>
    <w:p w14:paraId="34D1AB7D" w14:textId="52A9EBF0" w:rsidR="00010CFE" w:rsidRDefault="00E53086" w:rsidP="00E53086">
      <w:pPr>
        <w:pStyle w:val="ListParagraph"/>
        <w:numPr>
          <w:ilvl w:val="0"/>
          <w:numId w:val="8"/>
        </w:numPr>
      </w:pPr>
      <w:r w:rsidRPr="00E53086">
        <w:rPr>
          <w:b/>
          <w:bCs/>
        </w:rPr>
        <w:t>Urgentie</w:t>
      </w:r>
      <w:r w:rsidR="00010CFE" w:rsidRPr="00E53086">
        <w:rPr>
          <w:b/>
          <w:bCs/>
        </w:rPr>
        <w:t>geneeskunde:</w:t>
      </w:r>
      <w:r w:rsidR="00010CFE">
        <w:t xml:space="preserve"> We doen onderzoek naar opleidingen, kwaliteitsverbetering, IT-oplossingen, datamanagement, procesanalyse, voorspellers van zorguitkomsten, reanimatie, ontwikkelingen in medische beeldvorming, patiënttevredenheid en zorg voor geriatrische en pediatrische spoedgevallen.</w:t>
      </w:r>
    </w:p>
    <w:p w14:paraId="6AAC9E4B" w14:textId="77777777" w:rsidR="00010CFE" w:rsidRDefault="00010CFE" w:rsidP="00E53086">
      <w:pPr>
        <w:pStyle w:val="ListParagraph"/>
        <w:numPr>
          <w:ilvl w:val="0"/>
          <w:numId w:val="8"/>
        </w:numPr>
      </w:pPr>
      <w:r w:rsidRPr="00E53086">
        <w:rPr>
          <w:b/>
          <w:bCs/>
        </w:rPr>
        <w:t>Rampengeneeskunde:</w:t>
      </w:r>
      <w:r>
        <w:t xml:space="preserve"> Hierbij ligt de focus op evidence-based rampengeneeskunde, het modelleren en simuleren van rampen, rampenmanagement, mentale gezondheid bij rampen en ethische vraagstukken in rampensituaties.</w:t>
      </w:r>
    </w:p>
    <w:p w14:paraId="45C2B7D5" w14:textId="77777777" w:rsidR="00010CFE" w:rsidRPr="00E53086" w:rsidRDefault="00010CFE" w:rsidP="00010CFE">
      <w:pPr>
        <w:rPr>
          <w:b/>
          <w:bCs/>
        </w:rPr>
      </w:pPr>
      <w:r w:rsidRPr="00E53086">
        <w:rPr>
          <w:b/>
          <w:bCs/>
        </w:rPr>
        <w:t>Innovatie en Toepassingen</w:t>
      </w:r>
    </w:p>
    <w:p w14:paraId="5A1340AB" w14:textId="77777777" w:rsidR="00010CFE" w:rsidRDefault="00010CFE" w:rsidP="00010CFE">
      <w:r>
        <w:t>ReGEDiM zet ook in op praktische toepassingen van haar onderzoeksresultaten, zoals:</w:t>
      </w:r>
    </w:p>
    <w:p w14:paraId="5CC9CC2F" w14:textId="77777777" w:rsidR="00010CFE" w:rsidRDefault="00010CFE" w:rsidP="009C3A11">
      <w:pPr>
        <w:pStyle w:val="ListParagraph"/>
        <w:numPr>
          <w:ilvl w:val="0"/>
          <w:numId w:val="9"/>
        </w:numPr>
      </w:pPr>
      <w:r>
        <w:t>Utstein-style template: Een sjabloon voor uniforme rapportering van acute medische hulpverlening bij rampen.</w:t>
      </w:r>
    </w:p>
    <w:p w14:paraId="44AB1DE9" w14:textId="77777777" w:rsidR="00010CFE" w:rsidRDefault="00010CFE" w:rsidP="009C3A11">
      <w:pPr>
        <w:pStyle w:val="ListParagraph"/>
        <w:numPr>
          <w:ilvl w:val="0"/>
          <w:numId w:val="9"/>
        </w:numPr>
      </w:pPr>
      <w:r>
        <w:t>ISEE OnScene™ en In-Hospital™: Softwareprogramma's voor opleiding en training op basis van gesimuleerde rampenpatiënten.</w:t>
      </w:r>
    </w:p>
    <w:p w14:paraId="73A750A1" w14:textId="77777777" w:rsidR="00010CFE" w:rsidRDefault="00010CFE" w:rsidP="009C3A11">
      <w:pPr>
        <w:pStyle w:val="ListParagraph"/>
        <w:numPr>
          <w:ilvl w:val="0"/>
          <w:numId w:val="9"/>
        </w:numPr>
      </w:pPr>
      <w:r>
        <w:t>CrisisData©: Een universeel medisch dossier voor rampensituaties, gebaseerd op wetenschappelijk bewijs.</w:t>
      </w:r>
    </w:p>
    <w:p w14:paraId="74CD1A49" w14:textId="77777777" w:rsidR="00010CFE" w:rsidRDefault="00010CFE" w:rsidP="009C3A11">
      <w:pPr>
        <w:pStyle w:val="ListParagraph"/>
        <w:numPr>
          <w:ilvl w:val="0"/>
          <w:numId w:val="9"/>
        </w:numPr>
      </w:pPr>
      <w:r>
        <w:t>DEMIS©: IT-oplossingen voor spoed- en rampengeneeskunde.</w:t>
      </w:r>
    </w:p>
    <w:p w14:paraId="7B764EA3" w14:textId="77777777" w:rsidR="00010CFE" w:rsidRDefault="00010CFE" w:rsidP="009C3A11">
      <w:pPr>
        <w:pStyle w:val="ListParagraph"/>
        <w:numPr>
          <w:ilvl w:val="0"/>
          <w:numId w:val="9"/>
        </w:numPr>
      </w:pPr>
      <w:r>
        <w:t>SIMEDIS©: Simulaties voor het verbeteren van medisch rampenmanagement.</w:t>
      </w:r>
    </w:p>
    <w:p w14:paraId="04B3C79E" w14:textId="77777777" w:rsidR="00010CFE" w:rsidRDefault="00010CFE" w:rsidP="009C3A11">
      <w:pPr>
        <w:pStyle w:val="ListParagraph"/>
        <w:numPr>
          <w:ilvl w:val="0"/>
          <w:numId w:val="9"/>
        </w:numPr>
      </w:pPr>
      <w:r>
        <w:t>Wiskundige tools voor logistieke beslissingsondersteuning bij acute medische hulpverlening.</w:t>
      </w:r>
    </w:p>
    <w:p w14:paraId="0BC5B065" w14:textId="680F2A4F" w:rsidR="006A4DC2" w:rsidRDefault="00010CFE" w:rsidP="00010CFE">
      <w:r>
        <w:t xml:space="preserve">Met deze initiatieven draagt ReGEDiM actief bij aan de verbetering van </w:t>
      </w:r>
      <w:r w:rsidR="009C3A11">
        <w:t>urgentie</w:t>
      </w:r>
      <w:r>
        <w:t>- en rampengeneeskunde wereldwijd.</w:t>
      </w:r>
    </w:p>
    <w:p w14:paraId="19F94EB9" w14:textId="785AD24C" w:rsidR="00111408" w:rsidRDefault="00111408" w:rsidP="00111408">
      <w:pPr>
        <w:pStyle w:val="Heading2"/>
      </w:pPr>
      <w:bookmarkStart w:id="12" w:name="_Toc178170865"/>
      <w:r>
        <w:t>Innovatiepijler</w:t>
      </w:r>
      <w:bookmarkEnd w:id="12"/>
    </w:p>
    <w:p w14:paraId="749D182B" w14:textId="77777777" w:rsidR="00216CE7" w:rsidRPr="00216CE7" w:rsidRDefault="00216CE7" w:rsidP="00216CE7">
      <w:r w:rsidRPr="00216CE7">
        <w:t>Bij CEDIMED Brussel is innovatie de drijvende kracht achter verbetering in de gezondheidszorg. Onze missie is duidelijk: we willen door middel van innovatieve oplossingen de zorg veiliger, beter en betaalbaar maken. Dit doen we door samen te werken met onderzoeksinstellingen en industrie, en door duurzame producten en processen te ontwikkelen die bijdragen aan de vooruitgang in de zorgsector.</w:t>
      </w:r>
    </w:p>
    <w:p w14:paraId="49B52AA6" w14:textId="3DBC649D" w:rsidR="00216CE7" w:rsidRPr="00216CE7" w:rsidRDefault="00216CE7" w:rsidP="00216CE7">
      <w:pPr>
        <w:rPr>
          <w:b/>
          <w:bCs/>
        </w:rPr>
      </w:pPr>
      <w:r w:rsidRPr="00216CE7">
        <w:rPr>
          <w:b/>
          <w:bCs/>
        </w:rPr>
        <w:t xml:space="preserve">Innovatie voor een </w:t>
      </w:r>
      <w:r>
        <w:rPr>
          <w:b/>
          <w:bCs/>
        </w:rPr>
        <w:t>b</w:t>
      </w:r>
      <w:r w:rsidRPr="00216CE7">
        <w:rPr>
          <w:b/>
          <w:bCs/>
        </w:rPr>
        <w:t xml:space="preserve">etere </w:t>
      </w:r>
      <w:r>
        <w:rPr>
          <w:b/>
          <w:bCs/>
        </w:rPr>
        <w:t>z</w:t>
      </w:r>
      <w:r w:rsidRPr="00216CE7">
        <w:rPr>
          <w:b/>
          <w:bCs/>
        </w:rPr>
        <w:t>org</w:t>
      </w:r>
    </w:p>
    <w:p w14:paraId="4631F40D" w14:textId="77777777" w:rsidR="00216CE7" w:rsidRPr="00216CE7" w:rsidRDefault="00216CE7" w:rsidP="00216CE7">
      <w:r w:rsidRPr="00216CE7">
        <w:t>Onze missie is om de kwaliteit en veiligheid van zorg continu te verbeteren. We richten ons op innovatieve technieken en processen die de gezondheid en het welzijn van patiënten bevorderen, terwijl we de betaalbaarheid van zorg bewaken. In een veranderende wereld blijven we vernieuwen, waarbij we zowel intern als met externe partners samenwerken aan innovatieve oplossingen voor de uitdagingen van vandaag.</w:t>
      </w:r>
    </w:p>
    <w:p w14:paraId="056C7716" w14:textId="7374BFF9" w:rsidR="00216CE7" w:rsidRPr="00E766C4" w:rsidRDefault="00216CE7" w:rsidP="00216CE7">
      <w:pPr>
        <w:rPr>
          <w:b/>
          <w:bCs/>
        </w:rPr>
      </w:pPr>
      <w:r w:rsidRPr="00E766C4">
        <w:rPr>
          <w:b/>
          <w:bCs/>
        </w:rPr>
        <w:t>Vooruitstrevend in zorginnovatie</w:t>
      </w:r>
    </w:p>
    <w:p w14:paraId="74088A43" w14:textId="5711EBD6" w:rsidR="00216CE7" w:rsidRPr="00216CE7" w:rsidRDefault="00216CE7" w:rsidP="00216CE7">
      <w:r w:rsidRPr="00216CE7">
        <w:t>CEDIMED Brussel streeft ernaar een pionier te zijn in zorginnovatie. Onze visie is gericht op het ontwikkelen van nieuwe technologieën en processen die de kwaliteit van zorg verbeteren. Door onze expertise te vertalen naar innovatieve oplossingen, willen we een veerkrachtige, mensgerichte zorgomgeving creëren die klaar is voor de toekomst. We zetten in op sterke samenwerkingen tussen zorgverleners, onderzoekers en industrie, zodat we samen een blijvende impact maken op de gezondheidszorg.</w:t>
      </w:r>
    </w:p>
    <w:sectPr w:rsidR="00216CE7" w:rsidRPr="00216CE7" w:rsidSect="00393998">
      <w:headerReference w:type="even" r:id="rId27"/>
      <w:headerReference w:type="default" r:id="rId28"/>
      <w:footerReference w:type="even" r:id="rId29"/>
      <w:footerReference w:type="default" r:id="rId30"/>
      <w:pgSz w:w="11906" w:h="16838" w:code="9"/>
      <w:pgMar w:top="1134" w:right="1134" w:bottom="1134" w:left="1134" w:header="567" w:footer="816" w:gutter="7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7B0B" w14:textId="77777777" w:rsidR="00BA241D" w:rsidRDefault="00BA241D" w:rsidP="00FE5442">
      <w:pPr>
        <w:spacing w:after="0" w:line="240" w:lineRule="auto"/>
      </w:pPr>
      <w:r>
        <w:separator/>
      </w:r>
    </w:p>
  </w:endnote>
  <w:endnote w:type="continuationSeparator" w:id="0">
    <w:p w14:paraId="5788C5F5" w14:textId="77777777" w:rsidR="00BA241D" w:rsidRDefault="00BA241D" w:rsidP="00F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BECA" w14:textId="77777777" w:rsidR="00A16A29" w:rsidRPr="00FE5442" w:rsidRDefault="00A16A29">
    <w:pPr>
      <w:pStyle w:val="Footer"/>
      <w:rPr>
        <w:b/>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0DFE3" w14:textId="77777777" w:rsidR="00A16A29" w:rsidRPr="007F2A9B" w:rsidRDefault="00A16A29" w:rsidP="007F2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DD25" w14:textId="77777777" w:rsidR="007F2A9B" w:rsidRPr="007F2A9B" w:rsidRDefault="007F2A9B" w:rsidP="007F2A9B">
    <w:pPr>
      <w:pStyle w:val="Footer"/>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8</w:t>
    </w:r>
    <w:r w:rsidRPr="009B3737">
      <w:rPr>
        <w:b/>
        <w:color w:val="000000" w:themeColor="text1"/>
        <w:sz w:val="12"/>
      </w:rPr>
    </w:r>
    <w:r w:rsidRPr="009B3737">
      <w:rPr>
        <w:b/>
        <w:color w:val="000000" w:themeColor="text1"/>
        <w:sz w:val="12"/>
      </w:rPr>
      <w:t>/</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9</w:t>
    </w:r>
    <w:r w:rsidRPr="009B3737">
      <w:rPr>
        <w:b/>
        <w:color w:val="000000" w:themeColor="text1"/>
        <w:sz w:val="12"/>
      </w:rP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FC233" w14:textId="77777777" w:rsidR="007F2A9B" w:rsidRPr="009B3737" w:rsidRDefault="007F2A9B" w:rsidP="00FE5442">
    <w:pPr>
      <w:pStyle w:val="Footer"/>
      <w:jc w:val="right"/>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9</w:t>
    </w:r>
    <w:r w:rsidRPr="009B3737">
      <w:rPr>
        <w:b/>
        <w:color w:val="000000" w:themeColor="text1"/>
        <w:sz w:val="12"/>
      </w:rPr>
    </w:r>
    <w:r w:rsidRPr="009B3737">
      <w:rPr>
        <w:b/>
        <w:color w:val="000000" w:themeColor="text1"/>
        <w:sz w:val="12"/>
      </w:rPr>
      <w:t>/</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9</w:t>
    </w:r>
    <w:r w:rsidRPr="009B3737">
      <w:rPr>
        <w:b/>
        <w:color w:val="000000" w:themeColor="text1"/>
        <w:sz w:val="12"/>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774C" w14:textId="77777777" w:rsidR="00BA241D" w:rsidRDefault="00BA241D" w:rsidP="00FE5442">
      <w:pPr>
        <w:spacing w:after="0" w:line="240" w:lineRule="auto"/>
      </w:pPr>
      <w:r>
        <w:separator/>
      </w:r>
    </w:p>
  </w:footnote>
  <w:footnote w:type="continuationSeparator" w:id="0">
    <w:p w14:paraId="25085487" w14:textId="77777777" w:rsidR="00BA241D" w:rsidRDefault="00BA241D" w:rsidP="00F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4C11" w14:textId="77777777" w:rsidR="00A16A29" w:rsidRPr="00B64586" w:rsidRDefault="00A16A29" w:rsidP="00B64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6986" w14:textId="77777777" w:rsidR="00A16A29" w:rsidRPr="007F2A9B" w:rsidRDefault="00A16A29" w:rsidP="007F2A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79C59" w14:textId="77777777" w:rsidR="007F2A9B" w:rsidRPr="007F2A9B" w:rsidRDefault="007F2A9B" w:rsidP="007F2A9B">
    <w:pPr>
      <w:pStyle w:val="Header"/>
      <w:tabs>
        <w:tab w:val="clear" w:pos="9072"/>
        <w:tab w:val="right" w:pos="8931"/>
      </w:tabs>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60288" behindDoc="0" locked="0" layoutInCell="1" allowOverlap="1" wp14:anchorId="0B3EEB7A" wp14:editId="07DC6EBB">
          <wp:simplePos x="0" y="0"/>
          <wp:positionH relativeFrom="page">
            <wp:posOffset>720090</wp:posOffset>
          </wp:positionH>
          <wp:positionV relativeFrom="page">
            <wp:posOffset>323850</wp:posOffset>
          </wp:positionV>
          <wp:extent cx="180000" cy="18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sdt>
      <w:sdtPr>
        <w:rPr>
          <w:b/>
          <w:color w:val="000000" w:themeColor="text1"/>
          <w:sz w:val="12"/>
          <w:szCs w:val="16"/>
          <w:lang w:val="en-US"/>
        </w:rPr>
        <w:alias w:val="Titel"/>
        <w:tag w:val=""/>
        <w:id w:val="183799767"/>
        <w:dataBinding w:prefixMappings="xmlns:ns0='http://purl.org/dc/elements/1.1/' xmlns:ns1='http://schemas.openxmlformats.org/package/2006/metadata/core-properties' " w:xpath="/ns1:coreProperties[1]/ns0:title[1]" w:storeItemID="{6C3C8BC8-F283-45AE-878A-BAB7291924A1}"/>
        <w:text/>
      </w:sdtPr>
      <w:sdtEndPr/>
      <w:sdtContent>
        <w:r w:rsidR="000C2243">
          <w:rPr>
            <w:b/>
            <w:color w:val="000000" w:themeColor="text1"/>
            <w:sz w:val="12"/>
            <w:szCs w:val="16"/>
            <w:lang w:val="en-US"/>
          </w:rPr>
          <w:t>Webdesign</w:t>
        </w:r>
      </w:sdtContent>
    </w:sdt>
    <w:r w:rsidRPr="00BA08C5">
      <w:rPr>
        <w:b/>
        <w:color w:val="000000" w:themeColor="text1"/>
        <w:sz w:val="12"/>
        <w:szCs w:val="16"/>
        <w:lang w:val="en-US"/>
      </w:rPr>
      <w:t xml:space="preserve"> - </w:t>
    </w:r>
    <w:sdt>
      <w:sdtPr>
        <w:rPr>
          <w:b/>
          <w:color w:val="000000" w:themeColor="text1"/>
          <w:sz w:val="12"/>
          <w:szCs w:val="16"/>
          <w:lang w:val="en-US"/>
        </w:rPr>
        <w:alias w:val="Subject"/>
        <w:tag w:val=""/>
        <w:id w:val="369339067"/>
        <w:placeholder>
          <w:docPart w:val="7F9DA863AE164764A779516E5F2CD339"/>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b/>
            <w:color w:val="000000" w:themeColor="text1"/>
            <w:sz w:val="12"/>
            <w:szCs w:val="16"/>
            <w:lang w:val="en-US"/>
          </w:rPr>
          <w:t>Basisteksten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18878" w14:textId="4DC653E3" w:rsidR="007F2A9B" w:rsidRPr="00BA08C5" w:rsidRDefault="007F2A9B" w:rsidP="007F2A9B">
    <w:pPr>
      <w:pStyle w:val="Header"/>
      <w:tabs>
        <w:tab w:val="clear" w:pos="9072"/>
        <w:tab w:val="right" w:pos="8931"/>
      </w:tabs>
      <w:ind w:left="-851"/>
      <w:jc w:val="right"/>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58240" behindDoc="0" locked="0" layoutInCell="1" allowOverlap="1" wp14:anchorId="2E90B362" wp14:editId="003E79F7">
          <wp:simplePos x="0" y="0"/>
          <wp:positionH relativeFrom="page">
            <wp:posOffset>6661150</wp:posOffset>
          </wp:positionH>
          <wp:positionV relativeFrom="page">
            <wp:posOffset>323850</wp:posOffset>
          </wp:positionV>
          <wp:extent cx="180000" cy="18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r w:rsidR="00D72E33">
      <w:rPr>
        <w:b/>
        <w:color w:val="000000" w:themeColor="text1"/>
        <w:sz w:val="12"/>
        <w:szCs w:val="16"/>
        <w:lang w:val="en-US"/>
      </w:rPr>
    </w:r>
    <w:r w:rsidR="00D72E33">
      <w:rPr>
        <w:b/>
        <w:color w:val="000000" w:themeColor="text1"/>
        <w:sz w:val="12"/>
        <w:szCs w:val="16"/>
        <w:lang w:val="en-US"/>
      </w:rPr>
      <w:instrText xml:space="preserve"/>
    </w:r>
    <w:r w:rsidR="00D72E33">
      <w:rPr>
        <w:b/>
        <w:color w:val="000000" w:themeColor="text1"/>
        <w:sz w:val="12"/>
        <w:szCs w:val="16"/>
        <w:lang w:val="en-US"/>
      </w:rPr>
    </w:r>
    <w:r w:rsidR="00AD795A">
      <w:rPr>
        <w:b/>
        <w:noProof/>
        <w:color w:val="000000" w:themeColor="text1"/>
        <w:sz w:val="12"/>
        <w:szCs w:val="16"/>
        <w:lang w:val="en-US"/>
      </w:rPr>
      <w:t>Pijlers</w:t>
    </w:r>
    <w:r w:rsidR="00D72E33">
      <w:rPr>
        <w:b/>
        <w:color w:val="000000" w:themeColor="text1"/>
        <w:sz w:val="12"/>
        <w:szCs w:val="16"/>
        <w:lang w:val="en-US"/>
      </w:rPr>
    </w:r>
    <w:r>
      <w:rPr>
        <w:b/>
        <w:color w:val="000000" w:themeColor="text1"/>
        <w:sz w:val="12"/>
        <w:szCs w:val="1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6F0"/>
    <w:multiLevelType w:val="hybridMultilevel"/>
    <w:tmpl w:val="ED7084F0"/>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2648A8"/>
    <w:multiLevelType w:val="multilevel"/>
    <w:tmpl w:val="413AE33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decimal"/>
      <w:pStyle w:val="Heading4"/>
      <w:lvlText w:val="%1.%2.%3.%4"/>
      <w:lvlJc w:val="left"/>
      <w:pPr>
        <w:ind w:left="1702"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0953CE"/>
    <w:multiLevelType w:val="hybridMultilevel"/>
    <w:tmpl w:val="88BE7AEC"/>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2D2D44"/>
    <w:multiLevelType w:val="hybridMultilevel"/>
    <w:tmpl w:val="682E2C14"/>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29700F2"/>
    <w:multiLevelType w:val="hybridMultilevel"/>
    <w:tmpl w:val="C4E88404"/>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F7F3AF3"/>
    <w:multiLevelType w:val="hybridMultilevel"/>
    <w:tmpl w:val="8F1248F8"/>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BB64E8D"/>
    <w:multiLevelType w:val="hybridMultilevel"/>
    <w:tmpl w:val="9ECC8600"/>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646118EF"/>
    <w:multiLevelType w:val="hybridMultilevel"/>
    <w:tmpl w:val="9AF4335A"/>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12355A"/>
    <w:multiLevelType w:val="hybridMultilevel"/>
    <w:tmpl w:val="FEE08B9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00403439">
    <w:abstractNumId w:val="1"/>
  </w:num>
  <w:num w:numId="2" w16cid:durableId="1204560909">
    <w:abstractNumId w:val="3"/>
  </w:num>
  <w:num w:numId="3" w16cid:durableId="1441798534">
    <w:abstractNumId w:val="8"/>
  </w:num>
  <w:num w:numId="4" w16cid:durableId="1497112803">
    <w:abstractNumId w:val="6"/>
  </w:num>
  <w:num w:numId="5" w16cid:durableId="842013542">
    <w:abstractNumId w:val="5"/>
  </w:num>
  <w:num w:numId="6" w16cid:durableId="1241939966">
    <w:abstractNumId w:val="0"/>
  </w:num>
  <w:num w:numId="7" w16cid:durableId="934243048">
    <w:abstractNumId w:val="2"/>
  </w:num>
  <w:num w:numId="8" w16cid:durableId="1354260383">
    <w:abstractNumId w:val="4"/>
  </w:num>
  <w:num w:numId="9" w16cid:durableId="48925646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nl-BE"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fr-FR" w:vendorID="64" w:dllVersion="6" w:nlCheck="1" w:checkStyle="0"/>
  <w:activeWritingStyle w:appName="MSWord" w:lang="nl-BE" w:vendorID="64" w:dllVersion="0" w:nlCheck="1" w:checkStyle="0"/>
  <w:activeWritingStyle w:appName="MSWord" w:lang="fr-BE"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43"/>
    <w:rsid w:val="00000E7B"/>
    <w:rsid w:val="00002D62"/>
    <w:rsid w:val="000046C1"/>
    <w:rsid w:val="00004914"/>
    <w:rsid w:val="00010CFE"/>
    <w:rsid w:val="00012BB8"/>
    <w:rsid w:val="00014C0F"/>
    <w:rsid w:val="00017DDF"/>
    <w:rsid w:val="00020192"/>
    <w:rsid w:val="00022D3C"/>
    <w:rsid w:val="00023D2F"/>
    <w:rsid w:val="00037165"/>
    <w:rsid w:val="0003781E"/>
    <w:rsid w:val="0003786B"/>
    <w:rsid w:val="00040F71"/>
    <w:rsid w:val="0005042A"/>
    <w:rsid w:val="00052B36"/>
    <w:rsid w:val="000561B7"/>
    <w:rsid w:val="000563C8"/>
    <w:rsid w:val="00060C4A"/>
    <w:rsid w:val="00062B35"/>
    <w:rsid w:val="00062EDE"/>
    <w:rsid w:val="0006687D"/>
    <w:rsid w:val="000676DD"/>
    <w:rsid w:val="00073831"/>
    <w:rsid w:val="00074E9F"/>
    <w:rsid w:val="00076D5D"/>
    <w:rsid w:val="00080227"/>
    <w:rsid w:val="00080406"/>
    <w:rsid w:val="00084038"/>
    <w:rsid w:val="00084343"/>
    <w:rsid w:val="00085032"/>
    <w:rsid w:val="00090707"/>
    <w:rsid w:val="0009246F"/>
    <w:rsid w:val="00092C3C"/>
    <w:rsid w:val="00095CC6"/>
    <w:rsid w:val="00097143"/>
    <w:rsid w:val="00097C6A"/>
    <w:rsid w:val="000A2371"/>
    <w:rsid w:val="000A3771"/>
    <w:rsid w:val="000A495C"/>
    <w:rsid w:val="000A635F"/>
    <w:rsid w:val="000B2029"/>
    <w:rsid w:val="000B51D3"/>
    <w:rsid w:val="000C156D"/>
    <w:rsid w:val="000C2243"/>
    <w:rsid w:val="000C2B3A"/>
    <w:rsid w:val="000C3631"/>
    <w:rsid w:val="000C76CF"/>
    <w:rsid w:val="000C7C88"/>
    <w:rsid w:val="000D00BB"/>
    <w:rsid w:val="000D074A"/>
    <w:rsid w:val="000D0C89"/>
    <w:rsid w:val="000D1560"/>
    <w:rsid w:val="000D2C84"/>
    <w:rsid w:val="000E3903"/>
    <w:rsid w:val="000E4502"/>
    <w:rsid w:val="000E5527"/>
    <w:rsid w:val="000E58E8"/>
    <w:rsid w:val="000F0C19"/>
    <w:rsid w:val="000F0F5C"/>
    <w:rsid w:val="000F2824"/>
    <w:rsid w:val="000F66F0"/>
    <w:rsid w:val="00105BA3"/>
    <w:rsid w:val="00106CD5"/>
    <w:rsid w:val="00111408"/>
    <w:rsid w:val="00114872"/>
    <w:rsid w:val="00115DB9"/>
    <w:rsid w:val="0011627E"/>
    <w:rsid w:val="00116D3E"/>
    <w:rsid w:val="001222FD"/>
    <w:rsid w:val="00124A06"/>
    <w:rsid w:val="00130044"/>
    <w:rsid w:val="001336A8"/>
    <w:rsid w:val="001348B2"/>
    <w:rsid w:val="001364B5"/>
    <w:rsid w:val="00142450"/>
    <w:rsid w:val="001504B1"/>
    <w:rsid w:val="0015223F"/>
    <w:rsid w:val="00153D71"/>
    <w:rsid w:val="00154DCC"/>
    <w:rsid w:val="001558F5"/>
    <w:rsid w:val="0015752A"/>
    <w:rsid w:val="00164F76"/>
    <w:rsid w:val="00171A2C"/>
    <w:rsid w:val="00174CC3"/>
    <w:rsid w:val="00181603"/>
    <w:rsid w:val="001817EE"/>
    <w:rsid w:val="00181BE2"/>
    <w:rsid w:val="001849A6"/>
    <w:rsid w:val="00184E6C"/>
    <w:rsid w:val="001851CB"/>
    <w:rsid w:val="0018582A"/>
    <w:rsid w:val="00185EEB"/>
    <w:rsid w:val="00187B83"/>
    <w:rsid w:val="001937AA"/>
    <w:rsid w:val="00193A10"/>
    <w:rsid w:val="00197B05"/>
    <w:rsid w:val="001A12F6"/>
    <w:rsid w:val="001A348E"/>
    <w:rsid w:val="001A5900"/>
    <w:rsid w:val="001A6A18"/>
    <w:rsid w:val="001B15ED"/>
    <w:rsid w:val="001B5B32"/>
    <w:rsid w:val="001B7EC5"/>
    <w:rsid w:val="001C01FB"/>
    <w:rsid w:val="001C1D1E"/>
    <w:rsid w:val="001C289C"/>
    <w:rsid w:val="001C49C0"/>
    <w:rsid w:val="001C4DC6"/>
    <w:rsid w:val="001C525F"/>
    <w:rsid w:val="001D3159"/>
    <w:rsid w:val="001D46CB"/>
    <w:rsid w:val="001D5D80"/>
    <w:rsid w:val="001D5F72"/>
    <w:rsid w:val="001D72A1"/>
    <w:rsid w:val="001D7D2B"/>
    <w:rsid w:val="001E2F33"/>
    <w:rsid w:val="001E4BF2"/>
    <w:rsid w:val="001E6974"/>
    <w:rsid w:val="001E6E0A"/>
    <w:rsid w:val="001F1007"/>
    <w:rsid w:val="001F3D5E"/>
    <w:rsid w:val="001F5A66"/>
    <w:rsid w:val="00201AD4"/>
    <w:rsid w:val="00202E0D"/>
    <w:rsid w:val="00203899"/>
    <w:rsid w:val="00203927"/>
    <w:rsid w:val="0021002B"/>
    <w:rsid w:val="002124CE"/>
    <w:rsid w:val="002137CB"/>
    <w:rsid w:val="00216004"/>
    <w:rsid w:val="00216CE7"/>
    <w:rsid w:val="00216F18"/>
    <w:rsid w:val="002176A9"/>
    <w:rsid w:val="00217D0A"/>
    <w:rsid w:val="00217D92"/>
    <w:rsid w:val="00221A5C"/>
    <w:rsid w:val="00223B24"/>
    <w:rsid w:val="00226D35"/>
    <w:rsid w:val="002324F9"/>
    <w:rsid w:val="002331F6"/>
    <w:rsid w:val="00235E1B"/>
    <w:rsid w:val="00237151"/>
    <w:rsid w:val="00237F81"/>
    <w:rsid w:val="002436E6"/>
    <w:rsid w:val="00244DB9"/>
    <w:rsid w:val="002465D4"/>
    <w:rsid w:val="0024722A"/>
    <w:rsid w:val="00247462"/>
    <w:rsid w:val="002519B0"/>
    <w:rsid w:val="00252DDD"/>
    <w:rsid w:val="00255E08"/>
    <w:rsid w:val="00263FEA"/>
    <w:rsid w:val="00264E90"/>
    <w:rsid w:val="002673DD"/>
    <w:rsid w:val="0027047C"/>
    <w:rsid w:val="00275F4F"/>
    <w:rsid w:val="00280D86"/>
    <w:rsid w:val="00281FA3"/>
    <w:rsid w:val="00283035"/>
    <w:rsid w:val="002879C2"/>
    <w:rsid w:val="00296503"/>
    <w:rsid w:val="002A07F7"/>
    <w:rsid w:val="002A2775"/>
    <w:rsid w:val="002A3A81"/>
    <w:rsid w:val="002A3FE8"/>
    <w:rsid w:val="002A5E7E"/>
    <w:rsid w:val="002B43D4"/>
    <w:rsid w:val="002B5FDA"/>
    <w:rsid w:val="002B67E0"/>
    <w:rsid w:val="002B76B3"/>
    <w:rsid w:val="002C012F"/>
    <w:rsid w:val="002C2CF2"/>
    <w:rsid w:val="002D0C7B"/>
    <w:rsid w:val="002D7BE3"/>
    <w:rsid w:val="002E0D29"/>
    <w:rsid w:val="002E402B"/>
    <w:rsid w:val="002E7671"/>
    <w:rsid w:val="002F6A4D"/>
    <w:rsid w:val="002F6F94"/>
    <w:rsid w:val="00312642"/>
    <w:rsid w:val="003129EA"/>
    <w:rsid w:val="0031371E"/>
    <w:rsid w:val="00316495"/>
    <w:rsid w:val="00324276"/>
    <w:rsid w:val="00325C34"/>
    <w:rsid w:val="00330E0A"/>
    <w:rsid w:val="0033504A"/>
    <w:rsid w:val="00335D57"/>
    <w:rsid w:val="003464CC"/>
    <w:rsid w:val="00356414"/>
    <w:rsid w:val="00363A87"/>
    <w:rsid w:val="00365C16"/>
    <w:rsid w:val="0036667C"/>
    <w:rsid w:val="00366A5A"/>
    <w:rsid w:val="0036769C"/>
    <w:rsid w:val="00367A1E"/>
    <w:rsid w:val="003711CF"/>
    <w:rsid w:val="00371242"/>
    <w:rsid w:val="00371BF0"/>
    <w:rsid w:val="00372340"/>
    <w:rsid w:val="0037424C"/>
    <w:rsid w:val="0037584E"/>
    <w:rsid w:val="00381743"/>
    <w:rsid w:val="00382DE5"/>
    <w:rsid w:val="00391AFE"/>
    <w:rsid w:val="00392882"/>
    <w:rsid w:val="00392DC0"/>
    <w:rsid w:val="00393998"/>
    <w:rsid w:val="00394FB2"/>
    <w:rsid w:val="00396BC0"/>
    <w:rsid w:val="003A0266"/>
    <w:rsid w:val="003A0C4B"/>
    <w:rsid w:val="003A5261"/>
    <w:rsid w:val="003A578D"/>
    <w:rsid w:val="003A68EB"/>
    <w:rsid w:val="003B0E36"/>
    <w:rsid w:val="003B3138"/>
    <w:rsid w:val="003B41C7"/>
    <w:rsid w:val="003B60DB"/>
    <w:rsid w:val="003B6CBA"/>
    <w:rsid w:val="003B7240"/>
    <w:rsid w:val="003C0AF3"/>
    <w:rsid w:val="003C413F"/>
    <w:rsid w:val="003D5CAF"/>
    <w:rsid w:val="003D7A63"/>
    <w:rsid w:val="003E1C5E"/>
    <w:rsid w:val="003E240B"/>
    <w:rsid w:val="003E4BA9"/>
    <w:rsid w:val="003E5221"/>
    <w:rsid w:val="003E73A9"/>
    <w:rsid w:val="003F2305"/>
    <w:rsid w:val="003F2C50"/>
    <w:rsid w:val="003F6F1E"/>
    <w:rsid w:val="003F6F4A"/>
    <w:rsid w:val="003F6F76"/>
    <w:rsid w:val="004004ED"/>
    <w:rsid w:val="00402260"/>
    <w:rsid w:val="00410750"/>
    <w:rsid w:val="004128AD"/>
    <w:rsid w:val="00415FE5"/>
    <w:rsid w:val="004162E6"/>
    <w:rsid w:val="004203D7"/>
    <w:rsid w:val="00421312"/>
    <w:rsid w:val="00434DD7"/>
    <w:rsid w:val="00436763"/>
    <w:rsid w:val="00436A74"/>
    <w:rsid w:val="00436A86"/>
    <w:rsid w:val="00437C76"/>
    <w:rsid w:val="0044230D"/>
    <w:rsid w:val="0044231C"/>
    <w:rsid w:val="004438D2"/>
    <w:rsid w:val="0044719C"/>
    <w:rsid w:val="00447432"/>
    <w:rsid w:val="004529E2"/>
    <w:rsid w:val="004540D8"/>
    <w:rsid w:val="0045466E"/>
    <w:rsid w:val="00457616"/>
    <w:rsid w:val="00457E8A"/>
    <w:rsid w:val="00463460"/>
    <w:rsid w:val="0046691D"/>
    <w:rsid w:val="00466A76"/>
    <w:rsid w:val="004705D0"/>
    <w:rsid w:val="004728B0"/>
    <w:rsid w:val="00473A39"/>
    <w:rsid w:val="00476BE3"/>
    <w:rsid w:val="004829CE"/>
    <w:rsid w:val="004843D8"/>
    <w:rsid w:val="00484BA0"/>
    <w:rsid w:val="00484C3A"/>
    <w:rsid w:val="00484DD1"/>
    <w:rsid w:val="00487CD8"/>
    <w:rsid w:val="00491868"/>
    <w:rsid w:val="004942B9"/>
    <w:rsid w:val="00494E3A"/>
    <w:rsid w:val="004A1F79"/>
    <w:rsid w:val="004A32C1"/>
    <w:rsid w:val="004A6547"/>
    <w:rsid w:val="004A69DA"/>
    <w:rsid w:val="004A77C8"/>
    <w:rsid w:val="004B230C"/>
    <w:rsid w:val="004B4676"/>
    <w:rsid w:val="004B60B4"/>
    <w:rsid w:val="004B7EBA"/>
    <w:rsid w:val="004C092C"/>
    <w:rsid w:val="004D4619"/>
    <w:rsid w:val="004D766E"/>
    <w:rsid w:val="004E1E36"/>
    <w:rsid w:val="004E2D27"/>
    <w:rsid w:val="004E3C19"/>
    <w:rsid w:val="004E5A8B"/>
    <w:rsid w:val="004E7FA8"/>
    <w:rsid w:val="004F724F"/>
    <w:rsid w:val="00502661"/>
    <w:rsid w:val="0050722E"/>
    <w:rsid w:val="00511CF9"/>
    <w:rsid w:val="0051250E"/>
    <w:rsid w:val="00517E3B"/>
    <w:rsid w:val="0052180F"/>
    <w:rsid w:val="00525138"/>
    <w:rsid w:val="005266BA"/>
    <w:rsid w:val="00532C3E"/>
    <w:rsid w:val="0053327F"/>
    <w:rsid w:val="00541074"/>
    <w:rsid w:val="00542031"/>
    <w:rsid w:val="00542558"/>
    <w:rsid w:val="0054287A"/>
    <w:rsid w:val="00546029"/>
    <w:rsid w:val="005536E3"/>
    <w:rsid w:val="00554D7A"/>
    <w:rsid w:val="00560469"/>
    <w:rsid w:val="005646B9"/>
    <w:rsid w:val="00564CD6"/>
    <w:rsid w:val="0056552E"/>
    <w:rsid w:val="0057159F"/>
    <w:rsid w:val="0057212C"/>
    <w:rsid w:val="005731FF"/>
    <w:rsid w:val="00573AC5"/>
    <w:rsid w:val="0058340A"/>
    <w:rsid w:val="005842AE"/>
    <w:rsid w:val="00594C77"/>
    <w:rsid w:val="00596F34"/>
    <w:rsid w:val="005A04E4"/>
    <w:rsid w:val="005A0F0F"/>
    <w:rsid w:val="005A10E7"/>
    <w:rsid w:val="005A2512"/>
    <w:rsid w:val="005B36B6"/>
    <w:rsid w:val="005B3F56"/>
    <w:rsid w:val="005B6D03"/>
    <w:rsid w:val="005C08BB"/>
    <w:rsid w:val="005C25FF"/>
    <w:rsid w:val="005C26A2"/>
    <w:rsid w:val="005C319A"/>
    <w:rsid w:val="005C4F87"/>
    <w:rsid w:val="005C6EC2"/>
    <w:rsid w:val="005D10A6"/>
    <w:rsid w:val="005D2B96"/>
    <w:rsid w:val="005D2F9F"/>
    <w:rsid w:val="005D3DC1"/>
    <w:rsid w:val="005D4133"/>
    <w:rsid w:val="005D45F1"/>
    <w:rsid w:val="005D47CA"/>
    <w:rsid w:val="005D4844"/>
    <w:rsid w:val="005D4918"/>
    <w:rsid w:val="005D4C40"/>
    <w:rsid w:val="005D6F9A"/>
    <w:rsid w:val="005F6879"/>
    <w:rsid w:val="005F7541"/>
    <w:rsid w:val="005F7C01"/>
    <w:rsid w:val="00600415"/>
    <w:rsid w:val="0060135F"/>
    <w:rsid w:val="006064CD"/>
    <w:rsid w:val="00611B21"/>
    <w:rsid w:val="00622DDB"/>
    <w:rsid w:val="00625266"/>
    <w:rsid w:val="00631130"/>
    <w:rsid w:val="00634980"/>
    <w:rsid w:val="00634C9C"/>
    <w:rsid w:val="00643B03"/>
    <w:rsid w:val="006446AD"/>
    <w:rsid w:val="00644BBB"/>
    <w:rsid w:val="00645A6F"/>
    <w:rsid w:val="00656A14"/>
    <w:rsid w:val="0065755F"/>
    <w:rsid w:val="006712E9"/>
    <w:rsid w:val="00671E4C"/>
    <w:rsid w:val="006737D2"/>
    <w:rsid w:val="0067455F"/>
    <w:rsid w:val="00677A3A"/>
    <w:rsid w:val="0068114A"/>
    <w:rsid w:val="00681632"/>
    <w:rsid w:val="00681A05"/>
    <w:rsid w:val="00682ECC"/>
    <w:rsid w:val="00684300"/>
    <w:rsid w:val="00686096"/>
    <w:rsid w:val="006875E7"/>
    <w:rsid w:val="00690ED4"/>
    <w:rsid w:val="00692C66"/>
    <w:rsid w:val="00692D11"/>
    <w:rsid w:val="006A1FF3"/>
    <w:rsid w:val="006A457D"/>
    <w:rsid w:val="006A4DC2"/>
    <w:rsid w:val="006A6991"/>
    <w:rsid w:val="006A6E27"/>
    <w:rsid w:val="006B00C5"/>
    <w:rsid w:val="006B5E08"/>
    <w:rsid w:val="006B6D5F"/>
    <w:rsid w:val="006B7287"/>
    <w:rsid w:val="006C1C72"/>
    <w:rsid w:val="006C2134"/>
    <w:rsid w:val="006C22CB"/>
    <w:rsid w:val="006C4D87"/>
    <w:rsid w:val="006C7240"/>
    <w:rsid w:val="006D0894"/>
    <w:rsid w:val="006D1DEE"/>
    <w:rsid w:val="006D3000"/>
    <w:rsid w:val="006D40A4"/>
    <w:rsid w:val="006D53D7"/>
    <w:rsid w:val="006D7225"/>
    <w:rsid w:val="006E72D7"/>
    <w:rsid w:val="006F0D57"/>
    <w:rsid w:val="006F1B7A"/>
    <w:rsid w:val="006F455C"/>
    <w:rsid w:val="006F5CB5"/>
    <w:rsid w:val="006F7E5C"/>
    <w:rsid w:val="00701C0C"/>
    <w:rsid w:val="007202B2"/>
    <w:rsid w:val="00724869"/>
    <w:rsid w:val="00724F7D"/>
    <w:rsid w:val="00725B87"/>
    <w:rsid w:val="00726527"/>
    <w:rsid w:val="00726CAB"/>
    <w:rsid w:val="007273BB"/>
    <w:rsid w:val="00727D75"/>
    <w:rsid w:val="0073177D"/>
    <w:rsid w:val="00733715"/>
    <w:rsid w:val="00734542"/>
    <w:rsid w:val="00735C7B"/>
    <w:rsid w:val="00736CF9"/>
    <w:rsid w:val="00740256"/>
    <w:rsid w:val="00740778"/>
    <w:rsid w:val="00742F98"/>
    <w:rsid w:val="00743BF1"/>
    <w:rsid w:val="00744145"/>
    <w:rsid w:val="00744472"/>
    <w:rsid w:val="007538AB"/>
    <w:rsid w:val="0075485A"/>
    <w:rsid w:val="00754C1E"/>
    <w:rsid w:val="00755137"/>
    <w:rsid w:val="00755556"/>
    <w:rsid w:val="007560E4"/>
    <w:rsid w:val="007570A7"/>
    <w:rsid w:val="007608A7"/>
    <w:rsid w:val="00761252"/>
    <w:rsid w:val="00765350"/>
    <w:rsid w:val="00765743"/>
    <w:rsid w:val="007721EB"/>
    <w:rsid w:val="00773FAF"/>
    <w:rsid w:val="00776C60"/>
    <w:rsid w:val="00781069"/>
    <w:rsid w:val="00784DCE"/>
    <w:rsid w:val="007850B7"/>
    <w:rsid w:val="00793AF9"/>
    <w:rsid w:val="00794966"/>
    <w:rsid w:val="0079542B"/>
    <w:rsid w:val="0079647A"/>
    <w:rsid w:val="007A25CD"/>
    <w:rsid w:val="007A297A"/>
    <w:rsid w:val="007A6DD1"/>
    <w:rsid w:val="007B4010"/>
    <w:rsid w:val="007B6618"/>
    <w:rsid w:val="007C5B42"/>
    <w:rsid w:val="007D09C1"/>
    <w:rsid w:val="007D3E3D"/>
    <w:rsid w:val="007D5800"/>
    <w:rsid w:val="007D5F14"/>
    <w:rsid w:val="007D72BE"/>
    <w:rsid w:val="007D7347"/>
    <w:rsid w:val="007E01AC"/>
    <w:rsid w:val="007F2A9B"/>
    <w:rsid w:val="007F3A3F"/>
    <w:rsid w:val="008005E4"/>
    <w:rsid w:val="00803ACE"/>
    <w:rsid w:val="00804679"/>
    <w:rsid w:val="008052DC"/>
    <w:rsid w:val="0081114E"/>
    <w:rsid w:val="0081267A"/>
    <w:rsid w:val="008151ED"/>
    <w:rsid w:val="0084793E"/>
    <w:rsid w:val="00850CE9"/>
    <w:rsid w:val="008545B5"/>
    <w:rsid w:val="0085621E"/>
    <w:rsid w:val="008569E4"/>
    <w:rsid w:val="00863AB1"/>
    <w:rsid w:val="008678E6"/>
    <w:rsid w:val="00867C86"/>
    <w:rsid w:val="0087084C"/>
    <w:rsid w:val="0087091F"/>
    <w:rsid w:val="00881E91"/>
    <w:rsid w:val="008824B1"/>
    <w:rsid w:val="008830C7"/>
    <w:rsid w:val="0088484F"/>
    <w:rsid w:val="008849A4"/>
    <w:rsid w:val="00884C62"/>
    <w:rsid w:val="00887801"/>
    <w:rsid w:val="00887D19"/>
    <w:rsid w:val="00891D71"/>
    <w:rsid w:val="00892964"/>
    <w:rsid w:val="00894388"/>
    <w:rsid w:val="00894676"/>
    <w:rsid w:val="00895469"/>
    <w:rsid w:val="008A26BE"/>
    <w:rsid w:val="008A43F0"/>
    <w:rsid w:val="008A576E"/>
    <w:rsid w:val="008A627F"/>
    <w:rsid w:val="008A6A6E"/>
    <w:rsid w:val="008A7370"/>
    <w:rsid w:val="008B74E0"/>
    <w:rsid w:val="008B7DB8"/>
    <w:rsid w:val="008C0E8E"/>
    <w:rsid w:val="008C1579"/>
    <w:rsid w:val="008D13C3"/>
    <w:rsid w:val="008D3AC9"/>
    <w:rsid w:val="008D4E0C"/>
    <w:rsid w:val="008D5A79"/>
    <w:rsid w:val="008D60E2"/>
    <w:rsid w:val="008D6230"/>
    <w:rsid w:val="008E426D"/>
    <w:rsid w:val="008E49DD"/>
    <w:rsid w:val="008E732F"/>
    <w:rsid w:val="008F0141"/>
    <w:rsid w:val="008F5DF8"/>
    <w:rsid w:val="008F633B"/>
    <w:rsid w:val="008F7948"/>
    <w:rsid w:val="00906051"/>
    <w:rsid w:val="00906A0B"/>
    <w:rsid w:val="00907CA7"/>
    <w:rsid w:val="009130C8"/>
    <w:rsid w:val="009235E0"/>
    <w:rsid w:val="00930B3B"/>
    <w:rsid w:val="00940EE6"/>
    <w:rsid w:val="0094301B"/>
    <w:rsid w:val="0094310C"/>
    <w:rsid w:val="009459F7"/>
    <w:rsid w:val="00945A52"/>
    <w:rsid w:val="00946CCD"/>
    <w:rsid w:val="00947640"/>
    <w:rsid w:val="00947A26"/>
    <w:rsid w:val="00956F61"/>
    <w:rsid w:val="0095746E"/>
    <w:rsid w:val="0096161A"/>
    <w:rsid w:val="00962DDC"/>
    <w:rsid w:val="00963F6E"/>
    <w:rsid w:val="00965F6D"/>
    <w:rsid w:val="00970100"/>
    <w:rsid w:val="009745FE"/>
    <w:rsid w:val="009773D1"/>
    <w:rsid w:val="00982AFE"/>
    <w:rsid w:val="00982ECA"/>
    <w:rsid w:val="009848D0"/>
    <w:rsid w:val="009862A9"/>
    <w:rsid w:val="009903B6"/>
    <w:rsid w:val="00991579"/>
    <w:rsid w:val="009978F4"/>
    <w:rsid w:val="00997F63"/>
    <w:rsid w:val="009A2918"/>
    <w:rsid w:val="009B3737"/>
    <w:rsid w:val="009B5FFF"/>
    <w:rsid w:val="009C3A11"/>
    <w:rsid w:val="009C3B82"/>
    <w:rsid w:val="009C4097"/>
    <w:rsid w:val="009C582B"/>
    <w:rsid w:val="009C6621"/>
    <w:rsid w:val="009C7348"/>
    <w:rsid w:val="009D0D7A"/>
    <w:rsid w:val="009D531E"/>
    <w:rsid w:val="009D5AB9"/>
    <w:rsid w:val="009E118A"/>
    <w:rsid w:val="009E1F41"/>
    <w:rsid w:val="009E26B4"/>
    <w:rsid w:val="009E30C9"/>
    <w:rsid w:val="009F0CBD"/>
    <w:rsid w:val="009F3465"/>
    <w:rsid w:val="009F4325"/>
    <w:rsid w:val="009F6325"/>
    <w:rsid w:val="009F710D"/>
    <w:rsid w:val="009F7883"/>
    <w:rsid w:val="00A0258E"/>
    <w:rsid w:val="00A025EE"/>
    <w:rsid w:val="00A03269"/>
    <w:rsid w:val="00A05839"/>
    <w:rsid w:val="00A128D5"/>
    <w:rsid w:val="00A16A29"/>
    <w:rsid w:val="00A16EA9"/>
    <w:rsid w:val="00A222ED"/>
    <w:rsid w:val="00A22885"/>
    <w:rsid w:val="00A23AB6"/>
    <w:rsid w:val="00A243A2"/>
    <w:rsid w:val="00A24E0B"/>
    <w:rsid w:val="00A261D8"/>
    <w:rsid w:val="00A27C37"/>
    <w:rsid w:val="00A34128"/>
    <w:rsid w:val="00A36A84"/>
    <w:rsid w:val="00A40558"/>
    <w:rsid w:val="00A42B5D"/>
    <w:rsid w:val="00A42B82"/>
    <w:rsid w:val="00A4591D"/>
    <w:rsid w:val="00A51173"/>
    <w:rsid w:val="00A54DF6"/>
    <w:rsid w:val="00A55513"/>
    <w:rsid w:val="00A56A1F"/>
    <w:rsid w:val="00A6039D"/>
    <w:rsid w:val="00A614D7"/>
    <w:rsid w:val="00A711D3"/>
    <w:rsid w:val="00A71B8C"/>
    <w:rsid w:val="00A7384D"/>
    <w:rsid w:val="00A73D33"/>
    <w:rsid w:val="00A7458A"/>
    <w:rsid w:val="00A76242"/>
    <w:rsid w:val="00A776E9"/>
    <w:rsid w:val="00A80A9D"/>
    <w:rsid w:val="00A81839"/>
    <w:rsid w:val="00A84813"/>
    <w:rsid w:val="00A87824"/>
    <w:rsid w:val="00A9321A"/>
    <w:rsid w:val="00A947A3"/>
    <w:rsid w:val="00A95615"/>
    <w:rsid w:val="00A960A3"/>
    <w:rsid w:val="00A96237"/>
    <w:rsid w:val="00A971CF"/>
    <w:rsid w:val="00A97654"/>
    <w:rsid w:val="00A97AF1"/>
    <w:rsid w:val="00AA080F"/>
    <w:rsid w:val="00AA555B"/>
    <w:rsid w:val="00AC01B1"/>
    <w:rsid w:val="00AC1B3B"/>
    <w:rsid w:val="00AC2639"/>
    <w:rsid w:val="00AC385E"/>
    <w:rsid w:val="00AC3C3B"/>
    <w:rsid w:val="00AC4801"/>
    <w:rsid w:val="00AC4D4A"/>
    <w:rsid w:val="00AD06EE"/>
    <w:rsid w:val="00AD27B2"/>
    <w:rsid w:val="00AD2A3B"/>
    <w:rsid w:val="00AD326F"/>
    <w:rsid w:val="00AD411C"/>
    <w:rsid w:val="00AD5D98"/>
    <w:rsid w:val="00AD6DE8"/>
    <w:rsid w:val="00AD78AB"/>
    <w:rsid w:val="00AD795A"/>
    <w:rsid w:val="00AE02AD"/>
    <w:rsid w:val="00AF061B"/>
    <w:rsid w:val="00AF0B14"/>
    <w:rsid w:val="00B00173"/>
    <w:rsid w:val="00B00BC7"/>
    <w:rsid w:val="00B04E74"/>
    <w:rsid w:val="00B0563C"/>
    <w:rsid w:val="00B10D03"/>
    <w:rsid w:val="00B126BA"/>
    <w:rsid w:val="00B146DE"/>
    <w:rsid w:val="00B16E37"/>
    <w:rsid w:val="00B16FE4"/>
    <w:rsid w:val="00B20337"/>
    <w:rsid w:val="00B20516"/>
    <w:rsid w:val="00B20BD7"/>
    <w:rsid w:val="00B21452"/>
    <w:rsid w:val="00B2184D"/>
    <w:rsid w:val="00B2264D"/>
    <w:rsid w:val="00B3292F"/>
    <w:rsid w:val="00B3440C"/>
    <w:rsid w:val="00B34B38"/>
    <w:rsid w:val="00B3610D"/>
    <w:rsid w:val="00B379A5"/>
    <w:rsid w:val="00B37EF2"/>
    <w:rsid w:val="00B403E9"/>
    <w:rsid w:val="00B41E05"/>
    <w:rsid w:val="00B53092"/>
    <w:rsid w:val="00B563C6"/>
    <w:rsid w:val="00B57428"/>
    <w:rsid w:val="00B636C1"/>
    <w:rsid w:val="00B64586"/>
    <w:rsid w:val="00B65F03"/>
    <w:rsid w:val="00B7118D"/>
    <w:rsid w:val="00B72997"/>
    <w:rsid w:val="00B76939"/>
    <w:rsid w:val="00B816D3"/>
    <w:rsid w:val="00B86010"/>
    <w:rsid w:val="00B9204C"/>
    <w:rsid w:val="00B923F1"/>
    <w:rsid w:val="00B9278A"/>
    <w:rsid w:val="00B93A19"/>
    <w:rsid w:val="00B94825"/>
    <w:rsid w:val="00B94869"/>
    <w:rsid w:val="00B96AE1"/>
    <w:rsid w:val="00B9738F"/>
    <w:rsid w:val="00BA053A"/>
    <w:rsid w:val="00BA059C"/>
    <w:rsid w:val="00BA08C5"/>
    <w:rsid w:val="00BA10A4"/>
    <w:rsid w:val="00BA241D"/>
    <w:rsid w:val="00BA2BD6"/>
    <w:rsid w:val="00BA3A76"/>
    <w:rsid w:val="00BB62A3"/>
    <w:rsid w:val="00BC6245"/>
    <w:rsid w:val="00BD0AFF"/>
    <w:rsid w:val="00BD193D"/>
    <w:rsid w:val="00BE12E0"/>
    <w:rsid w:val="00BE1C23"/>
    <w:rsid w:val="00BE39E6"/>
    <w:rsid w:val="00BE5AF5"/>
    <w:rsid w:val="00BE5DE3"/>
    <w:rsid w:val="00BE7502"/>
    <w:rsid w:val="00BF2278"/>
    <w:rsid w:val="00BF2342"/>
    <w:rsid w:val="00BF4592"/>
    <w:rsid w:val="00BF5C9E"/>
    <w:rsid w:val="00BF7E2D"/>
    <w:rsid w:val="00C00F2D"/>
    <w:rsid w:val="00C057C8"/>
    <w:rsid w:val="00C0603E"/>
    <w:rsid w:val="00C10EA8"/>
    <w:rsid w:val="00C11EF9"/>
    <w:rsid w:val="00C14434"/>
    <w:rsid w:val="00C15838"/>
    <w:rsid w:val="00C159E5"/>
    <w:rsid w:val="00C165BC"/>
    <w:rsid w:val="00C243B6"/>
    <w:rsid w:val="00C2517D"/>
    <w:rsid w:val="00C308BA"/>
    <w:rsid w:val="00C3186A"/>
    <w:rsid w:val="00C33517"/>
    <w:rsid w:val="00C4064C"/>
    <w:rsid w:val="00C40E53"/>
    <w:rsid w:val="00C43723"/>
    <w:rsid w:val="00C50C28"/>
    <w:rsid w:val="00C515CC"/>
    <w:rsid w:val="00C53B3A"/>
    <w:rsid w:val="00C53C4C"/>
    <w:rsid w:val="00C6067D"/>
    <w:rsid w:val="00C6214C"/>
    <w:rsid w:val="00C6466D"/>
    <w:rsid w:val="00C6603C"/>
    <w:rsid w:val="00C67BD4"/>
    <w:rsid w:val="00C722D9"/>
    <w:rsid w:val="00C778A2"/>
    <w:rsid w:val="00C802CF"/>
    <w:rsid w:val="00C8057C"/>
    <w:rsid w:val="00C80DEA"/>
    <w:rsid w:val="00C85A89"/>
    <w:rsid w:val="00C8641A"/>
    <w:rsid w:val="00C876CC"/>
    <w:rsid w:val="00C9258F"/>
    <w:rsid w:val="00C942D3"/>
    <w:rsid w:val="00CA3592"/>
    <w:rsid w:val="00CA6A31"/>
    <w:rsid w:val="00CB3CBE"/>
    <w:rsid w:val="00CB6D56"/>
    <w:rsid w:val="00CB7810"/>
    <w:rsid w:val="00CC0B27"/>
    <w:rsid w:val="00CC2910"/>
    <w:rsid w:val="00CC3DAD"/>
    <w:rsid w:val="00CD38A5"/>
    <w:rsid w:val="00CD561B"/>
    <w:rsid w:val="00CD7B72"/>
    <w:rsid w:val="00CE2E5D"/>
    <w:rsid w:val="00CE43BB"/>
    <w:rsid w:val="00CE655A"/>
    <w:rsid w:val="00CF0031"/>
    <w:rsid w:val="00CF15BA"/>
    <w:rsid w:val="00CF2033"/>
    <w:rsid w:val="00CF3E8B"/>
    <w:rsid w:val="00CF45CD"/>
    <w:rsid w:val="00CF537D"/>
    <w:rsid w:val="00D036B7"/>
    <w:rsid w:val="00D04D84"/>
    <w:rsid w:val="00D05A90"/>
    <w:rsid w:val="00D125D6"/>
    <w:rsid w:val="00D1282D"/>
    <w:rsid w:val="00D15353"/>
    <w:rsid w:val="00D21278"/>
    <w:rsid w:val="00D22913"/>
    <w:rsid w:val="00D23347"/>
    <w:rsid w:val="00D26BC3"/>
    <w:rsid w:val="00D34B05"/>
    <w:rsid w:val="00D40FAB"/>
    <w:rsid w:val="00D44E48"/>
    <w:rsid w:val="00D468F5"/>
    <w:rsid w:val="00D53C3F"/>
    <w:rsid w:val="00D5432C"/>
    <w:rsid w:val="00D550EA"/>
    <w:rsid w:val="00D55AE8"/>
    <w:rsid w:val="00D57FE3"/>
    <w:rsid w:val="00D60208"/>
    <w:rsid w:val="00D6484D"/>
    <w:rsid w:val="00D650A4"/>
    <w:rsid w:val="00D675E0"/>
    <w:rsid w:val="00D70402"/>
    <w:rsid w:val="00D727A3"/>
    <w:rsid w:val="00D72E33"/>
    <w:rsid w:val="00D74461"/>
    <w:rsid w:val="00D777D6"/>
    <w:rsid w:val="00D8311C"/>
    <w:rsid w:val="00D8311D"/>
    <w:rsid w:val="00D86DAF"/>
    <w:rsid w:val="00D93BC3"/>
    <w:rsid w:val="00D96085"/>
    <w:rsid w:val="00DA0699"/>
    <w:rsid w:val="00DA0879"/>
    <w:rsid w:val="00DA0A43"/>
    <w:rsid w:val="00DA2311"/>
    <w:rsid w:val="00DA24E4"/>
    <w:rsid w:val="00DA30D7"/>
    <w:rsid w:val="00DB0E71"/>
    <w:rsid w:val="00DB5ECC"/>
    <w:rsid w:val="00DC0C1B"/>
    <w:rsid w:val="00DC458C"/>
    <w:rsid w:val="00DC45FA"/>
    <w:rsid w:val="00DC4EB2"/>
    <w:rsid w:val="00DC628F"/>
    <w:rsid w:val="00DC6943"/>
    <w:rsid w:val="00DC7896"/>
    <w:rsid w:val="00DC7DF0"/>
    <w:rsid w:val="00DD1393"/>
    <w:rsid w:val="00DD6E61"/>
    <w:rsid w:val="00DE2B5B"/>
    <w:rsid w:val="00DE5B3D"/>
    <w:rsid w:val="00DF1D4C"/>
    <w:rsid w:val="00DF29D5"/>
    <w:rsid w:val="00E0135D"/>
    <w:rsid w:val="00E0162C"/>
    <w:rsid w:val="00E02AB0"/>
    <w:rsid w:val="00E02D8E"/>
    <w:rsid w:val="00E03763"/>
    <w:rsid w:val="00E045B4"/>
    <w:rsid w:val="00E04B23"/>
    <w:rsid w:val="00E04CEA"/>
    <w:rsid w:val="00E05B8A"/>
    <w:rsid w:val="00E0600B"/>
    <w:rsid w:val="00E1206B"/>
    <w:rsid w:val="00E16E75"/>
    <w:rsid w:val="00E17E51"/>
    <w:rsid w:val="00E17FF4"/>
    <w:rsid w:val="00E20E87"/>
    <w:rsid w:val="00E2131A"/>
    <w:rsid w:val="00E21A82"/>
    <w:rsid w:val="00E26989"/>
    <w:rsid w:val="00E36662"/>
    <w:rsid w:val="00E40095"/>
    <w:rsid w:val="00E40CB9"/>
    <w:rsid w:val="00E43E82"/>
    <w:rsid w:val="00E53086"/>
    <w:rsid w:val="00E5487F"/>
    <w:rsid w:val="00E617AA"/>
    <w:rsid w:val="00E659B5"/>
    <w:rsid w:val="00E766C4"/>
    <w:rsid w:val="00E802B1"/>
    <w:rsid w:val="00E82ABD"/>
    <w:rsid w:val="00E8375F"/>
    <w:rsid w:val="00E8449C"/>
    <w:rsid w:val="00E9094D"/>
    <w:rsid w:val="00E91704"/>
    <w:rsid w:val="00E91A0E"/>
    <w:rsid w:val="00E91E80"/>
    <w:rsid w:val="00E94750"/>
    <w:rsid w:val="00E94BE8"/>
    <w:rsid w:val="00EB3472"/>
    <w:rsid w:val="00EB3BE9"/>
    <w:rsid w:val="00EB5295"/>
    <w:rsid w:val="00EB5B58"/>
    <w:rsid w:val="00EB61EB"/>
    <w:rsid w:val="00EB6E20"/>
    <w:rsid w:val="00EB7BC1"/>
    <w:rsid w:val="00EC01C2"/>
    <w:rsid w:val="00EC077F"/>
    <w:rsid w:val="00EC0972"/>
    <w:rsid w:val="00EC2D49"/>
    <w:rsid w:val="00EC2E18"/>
    <w:rsid w:val="00EC40E2"/>
    <w:rsid w:val="00EC4FAE"/>
    <w:rsid w:val="00EC6280"/>
    <w:rsid w:val="00EC7419"/>
    <w:rsid w:val="00ED5A5F"/>
    <w:rsid w:val="00ED6833"/>
    <w:rsid w:val="00ED6EEC"/>
    <w:rsid w:val="00EE0617"/>
    <w:rsid w:val="00EE4E15"/>
    <w:rsid w:val="00EF061B"/>
    <w:rsid w:val="00EF1019"/>
    <w:rsid w:val="00EF164C"/>
    <w:rsid w:val="00F01993"/>
    <w:rsid w:val="00F01F38"/>
    <w:rsid w:val="00F0443C"/>
    <w:rsid w:val="00F04C46"/>
    <w:rsid w:val="00F10DE9"/>
    <w:rsid w:val="00F1259D"/>
    <w:rsid w:val="00F170F0"/>
    <w:rsid w:val="00F26DB4"/>
    <w:rsid w:val="00F277FB"/>
    <w:rsid w:val="00F27C1B"/>
    <w:rsid w:val="00F30694"/>
    <w:rsid w:val="00F35AE0"/>
    <w:rsid w:val="00F36930"/>
    <w:rsid w:val="00F36FAD"/>
    <w:rsid w:val="00F41625"/>
    <w:rsid w:val="00F43E82"/>
    <w:rsid w:val="00F4477A"/>
    <w:rsid w:val="00F46F51"/>
    <w:rsid w:val="00F47BE0"/>
    <w:rsid w:val="00F47EEF"/>
    <w:rsid w:val="00F52E1A"/>
    <w:rsid w:val="00F57B86"/>
    <w:rsid w:val="00F654B1"/>
    <w:rsid w:val="00F67F8C"/>
    <w:rsid w:val="00F70A74"/>
    <w:rsid w:val="00F70E5B"/>
    <w:rsid w:val="00F73D6A"/>
    <w:rsid w:val="00F824E9"/>
    <w:rsid w:val="00F82581"/>
    <w:rsid w:val="00F86757"/>
    <w:rsid w:val="00F90436"/>
    <w:rsid w:val="00F90626"/>
    <w:rsid w:val="00F940A9"/>
    <w:rsid w:val="00F968E8"/>
    <w:rsid w:val="00FA01ED"/>
    <w:rsid w:val="00FA1809"/>
    <w:rsid w:val="00FA3854"/>
    <w:rsid w:val="00FA623C"/>
    <w:rsid w:val="00FA7285"/>
    <w:rsid w:val="00FC46A7"/>
    <w:rsid w:val="00FC518C"/>
    <w:rsid w:val="00FD208E"/>
    <w:rsid w:val="00FD42D8"/>
    <w:rsid w:val="00FD4C90"/>
    <w:rsid w:val="00FE0BCD"/>
    <w:rsid w:val="00FE262A"/>
    <w:rsid w:val="00FE4D5C"/>
    <w:rsid w:val="00FE5442"/>
    <w:rsid w:val="00FE75EF"/>
    <w:rsid w:val="00FF36FC"/>
    <w:rsid w:val="00FF500E"/>
    <w:rsid w:val="00FF514A"/>
    <w:rsid w:val="05B89924"/>
    <w:rsid w:val="5E5E59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DA5F8"/>
  <w15:docId w15:val="{5A4236B8-8027-4FBF-A74B-93F49D83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8A"/>
    <w:rPr>
      <w:rFonts w:ascii="Verdana" w:hAnsi="Verdana"/>
    </w:rPr>
  </w:style>
  <w:style w:type="paragraph" w:styleId="Heading1">
    <w:name w:val="heading 1"/>
    <w:basedOn w:val="Normal"/>
    <w:next w:val="Normal"/>
    <w:link w:val="Heading1Char"/>
    <w:uiPriority w:val="9"/>
    <w:qFormat/>
    <w:rsid w:val="000563C8"/>
    <w:pPr>
      <w:keepNext/>
      <w:pageBreakBefore/>
      <w:numPr>
        <w:numId w:val="1"/>
      </w:numPr>
      <w:spacing w:after="400" w:line="260" w:lineRule="atLeast"/>
      <w:outlineLvl w:val="0"/>
    </w:pPr>
    <w:rPr>
      <w:rFonts w:eastAsiaTheme="majorEastAsia" w:cstheme="majorBidi"/>
      <w:b/>
      <w:bCs/>
      <w:color w:val="003398"/>
      <w:sz w:val="28"/>
      <w:szCs w:val="28"/>
    </w:rPr>
  </w:style>
  <w:style w:type="paragraph" w:styleId="Heading2">
    <w:name w:val="heading 2"/>
    <w:basedOn w:val="Normal"/>
    <w:next w:val="Normal"/>
    <w:link w:val="Heading2Char"/>
    <w:uiPriority w:val="9"/>
    <w:unhideWhenUsed/>
    <w:qFormat/>
    <w:rsid w:val="000563C8"/>
    <w:pPr>
      <w:keepNext/>
      <w:keepLines/>
      <w:numPr>
        <w:ilvl w:val="1"/>
        <w:numId w:val="1"/>
      </w:numPr>
      <w:spacing w:before="120" w:after="120" w:line="360" w:lineRule="auto"/>
      <w:outlineLvl w:val="1"/>
    </w:pPr>
    <w:rPr>
      <w:rFonts w:eastAsiaTheme="majorEastAsia" w:cstheme="majorBidi"/>
      <w:b/>
      <w:bCs/>
      <w:color w:val="003398"/>
      <w:sz w:val="24"/>
      <w:szCs w:val="24"/>
    </w:rPr>
  </w:style>
  <w:style w:type="paragraph" w:styleId="Heading3">
    <w:name w:val="heading 3"/>
    <w:basedOn w:val="Normal"/>
    <w:next w:val="Normal"/>
    <w:link w:val="Heading3Char"/>
    <w:uiPriority w:val="9"/>
    <w:unhideWhenUsed/>
    <w:qFormat/>
    <w:rsid w:val="00997F63"/>
    <w:pPr>
      <w:keepNext/>
      <w:keepLines/>
      <w:numPr>
        <w:ilvl w:val="2"/>
        <w:numId w:val="1"/>
      </w:numPr>
      <w:spacing w:before="120" w:after="120" w:line="360" w:lineRule="auto"/>
      <w:ind w:left="0"/>
      <w:outlineLvl w:val="2"/>
    </w:pPr>
    <w:rPr>
      <w:rFonts w:eastAsiaTheme="majorEastAsia" w:cstheme="majorBidi"/>
      <w:b/>
      <w:bCs/>
      <w:color w:val="003398"/>
      <w:sz w:val="20"/>
      <w:szCs w:val="20"/>
    </w:rPr>
  </w:style>
  <w:style w:type="paragraph" w:styleId="Heading4">
    <w:name w:val="heading 4"/>
    <w:basedOn w:val="Normal"/>
    <w:next w:val="Normal"/>
    <w:link w:val="Heading4Char"/>
    <w:uiPriority w:val="9"/>
    <w:unhideWhenUsed/>
    <w:qFormat/>
    <w:rsid w:val="00CA3592"/>
    <w:pPr>
      <w:keepNext/>
      <w:keepLines/>
      <w:numPr>
        <w:ilvl w:val="3"/>
        <w:numId w:val="1"/>
      </w:numPr>
      <w:spacing w:before="120" w:after="120" w:line="360" w:lineRule="auto"/>
      <w:ind w:left="0"/>
      <w:outlineLvl w:val="3"/>
    </w:pPr>
    <w:rPr>
      <w:rFonts w:eastAsiaTheme="majorEastAsia" w:cstheme="majorBidi"/>
      <w:bCs/>
      <w:i/>
      <w:iCs/>
      <w:color w:val="FF6600"/>
      <w:sz w:val="20"/>
    </w:rPr>
  </w:style>
  <w:style w:type="paragraph" w:styleId="Heading5">
    <w:name w:val="heading 5"/>
    <w:basedOn w:val="Normal"/>
    <w:next w:val="Normal"/>
    <w:link w:val="Heading5Char"/>
    <w:uiPriority w:val="9"/>
    <w:unhideWhenUsed/>
    <w:qFormat/>
    <w:rsid w:val="00CA3592"/>
    <w:pPr>
      <w:keepNext/>
      <w:keepLines/>
      <w:spacing w:before="120" w:after="120" w:line="360" w:lineRule="auto"/>
      <w:outlineLvl w:val="4"/>
    </w:pPr>
    <w:rPr>
      <w:rFonts w:eastAsiaTheme="majorEastAsia" w:cstheme="majorBidi"/>
      <w:b/>
      <w:color w:val="FF6600"/>
      <w:sz w:val="14"/>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7D"/>
    <w:rPr>
      <w:rFonts w:ascii="Tahoma" w:hAnsi="Tahoma" w:cs="Tahoma"/>
      <w:sz w:val="16"/>
      <w:szCs w:val="16"/>
    </w:rPr>
  </w:style>
  <w:style w:type="character" w:customStyle="1" w:styleId="Heading1Char">
    <w:name w:val="Heading 1 Char"/>
    <w:basedOn w:val="DefaultParagraphFont"/>
    <w:link w:val="Heading1"/>
    <w:uiPriority w:val="9"/>
    <w:rsid w:val="000563C8"/>
    <w:rPr>
      <w:rFonts w:ascii="Verdana" w:eastAsiaTheme="majorEastAsia" w:hAnsi="Verdana" w:cstheme="majorBidi"/>
      <w:b/>
      <w:bCs/>
      <w:color w:val="003398"/>
      <w:sz w:val="28"/>
      <w:szCs w:val="28"/>
    </w:rPr>
  </w:style>
  <w:style w:type="character" w:customStyle="1" w:styleId="Heading2Char">
    <w:name w:val="Heading 2 Char"/>
    <w:basedOn w:val="DefaultParagraphFont"/>
    <w:link w:val="Heading2"/>
    <w:uiPriority w:val="9"/>
    <w:rsid w:val="000563C8"/>
    <w:rPr>
      <w:rFonts w:ascii="Verdana" w:eastAsiaTheme="majorEastAsia" w:hAnsi="Verdana" w:cstheme="majorBidi"/>
      <w:b/>
      <w:bCs/>
      <w:color w:val="003398"/>
      <w:sz w:val="24"/>
      <w:szCs w:val="24"/>
    </w:rPr>
  </w:style>
  <w:style w:type="character" w:customStyle="1" w:styleId="Heading3Char">
    <w:name w:val="Heading 3 Char"/>
    <w:basedOn w:val="DefaultParagraphFont"/>
    <w:link w:val="Heading3"/>
    <w:uiPriority w:val="9"/>
    <w:rsid w:val="00997F63"/>
    <w:rPr>
      <w:rFonts w:ascii="Verdana" w:eastAsiaTheme="majorEastAsia" w:hAnsi="Verdana" w:cstheme="majorBidi"/>
      <w:b/>
      <w:bCs/>
      <w:color w:val="003398"/>
      <w:sz w:val="20"/>
      <w:szCs w:val="20"/>
    </w:rPr>
  </w:style>
  <w:style w:type="character" w:customStyle="1" w:styleId="Heading4Char">
    <w:name w:val="Heading 4 Char"/>
    <w:basedOn w:val="DefaultParagraphFont"/>
    <w:link w:val="Heading4"/>
    <w:uiPriority w:val="9"/>
    <w:rsid w:val="00CA3592"/>
    <w:rPr>
      <w:rFonts w:ascii="Verdana" w:eastAsiaTheme="majorEastAsia" w:hAnsi="Verdana" w:cstheme="majorBidi"/>
      <w:bCs/>
      <w:i/>
      <w:iCs/>
      <w:color w:val="FF6600"/>
      <w:sz w:val="20"/>
    </w:rPr>
  </w:style>
  <w:style w:type="paragraph" w:styleId="Title">
    <w:name w:val="Title"/>
    <w:basedOn w:val="Normal"/>
    <w:next w:val="Normal"/>
    <w:link w:val="TitleChar"/>
    <w:uiPriority w:val="10"/>
    <w:qFormat/>
    <w:rsid w:val="000563C8"/>
    <w:pPr>
      <w:spacing w:after="0" w:line="240" w:lineRule="auto"/>
      <w:contextualSpacing/>
      <w:jc w:val="right"/>
    </w:pPr>
    <w:rPr>
      <w:rFonts w:ascii="Trebuchet MS" w:eastAsiaTheme="majorEastAsia" w:hAnsi="Trebuchet MS" w:cstheme="majorBidi"/>
      <w:b/>
      <w:color w:val="003398"/>
      <w:spacing w:val="5"/>
      <w:kern w:val="28"/>
      <w:sz w:val="80"/>
      <w:szCs w:val="80"/>
    </w:rPr>
  </w:style>
  <w:style w:type="character" w:customStyle="1" w:styleId="TitleChar">
    <w:name w:val="Title Char"/>
    <w:basedOn w:val="DefaultParagraphFont"/>
    <w:link w:val="Title"/>
    <w:uiPriority w:val="10"/>
    <w:rsid w:val="000563C8"/>
    <w:rPr>
      <w:rFonts w:ascii="Trebuchet MS" w:eastAsiaTheme="majorEastAsia" w:hAnsi="Trebuchet MS" w:cstheme="majorBidi"/>
      <w:b/>
      <w:color w:val="003398"/>
      <w:spacing w:val="5"/>
      <w:kern w:val="28"/>
      <w:sz w:val="80"/>
      <w:szCs w:val="80"/>
    </w:rPr>
  </w:style>
  <w:style w:type="paragraph" w:styleId="Header">
    <w:name w:val="header"/>
    <w:basedOn w:val="Normal"/>
    <w:link w:val="HeaderChar"/>
    <w:unhideWhenUsed/>
    <w:rsid w:val="00FE54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5442"/>
    <w:rPr>
      <w:rFonts w:ascii="Verdana" w:hAnsi="Verdana"/>
    </w:rPr>
  </w:style>
  <w:style w:type="paragraph" w:styleId="Footer">
    <w:name w:val="footer"/>
    <w:basedOn w:val="Normal"/>
    <w:link w:val="FooterChar"/>
    <w:unhideWhenUsed/>
    <w:rsid w:val="00FE54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5442"/>
    <w:rPr>
      <w:rFonts w:ascii="Verdana" w:hAnsi="Verdana"/>
    </w:rPr>
  </w:style>
  <w:style w:type="character" w:styleId="PlaceholderText">
    <w:name w:val="Placeholder Text"/>
    <w:basedOn w:val="DefaultParagraphFont"/>
    <w:uiPriority w:val="99"/>
    <w:semiHidden/>
    <w:rsid w:val="00FE5442"/>
    <w:rPr>
      <w:color w:val="808080"/>
    </w:rPr>
  </w:style>
  <w:style w:type="paragraph" w:customStyle="1" w:styleId="1stline">
    <w:name w:val="1stline"/>
    <w:basedOn w:val="Header"/>
    <w:rsid w:val="00392882"/>
    <w:pPr>
      <w:tabs>
        <w:tab w:val="clear" w:pos="4536"/>
        <w:tab w:val="clear" w:pos="9072"/>
        <w:tab w:val="center" w:pos="4252"/>
        <w:tab w:val="right" w:pos="8504"/>
      </w:tabs>
      <w:spacing w:line="360" w:lineRule="auto"/>
      <w:ind w:left="-2268"/>
    </w:pPr>
    <w:rPr>
      <w:rFonts w:eastAsia="Times New Roman" w:cs="Tahoma"/>
      <w:b/>
      <w:bCs/>
      <w:spacing w:val="30"/>
      <w:sz w:val="16"/>
      <w:szCs w:val="20"/>
      <w:lang w:val="nl-NL" w:eastAsia="es-ES"/>
    </w:rPr>
  </w:style>
  <w:style w:type="character" w:customStyle="1" w:styleId="02Hoofdtitel">
    <w:name w:val="02 Hoofdtitel"/>
    <w:basedOn w:val="DefaultParagraphFont"/>
    <w:rsid w:val="00CF45CD"/>
    <w:rPr>
      <w:rFonts w:ascii="Tahoma" w:hAnsi="Tahoma"/>
      <w:b/>
      <w:bCs/>
      <w:color w:val="F26631"/>
      <w:sz w:val="44"/>
    </w:rPr>
  </w:style>
  <w:style w:type="paragraph" w:customStyle="1" w:styleId="03Subtitelblauw">
    <w:name w:val="03 Subtitel blauw"/>
    <w:basedOn w:val="Normal"/>
    <w:next w:val="Normal"/>
    <w:rsid w:val="00CF45CD"/>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after="0" w:line="210" w:lineRule="atLeast"/>
      <w:textAlignment w:val="center"/>
    </w:pPr>
    <w:rPr>
      <w:rFonts w:ascii="Tahoma" w:eastAsia="Times New Roman" w:hAnsi="Tahoma" w:cs="Times New Roman"/>
      <w:b/>
      <w:bCs/>
      <w:color w:val="0055A4"/>
      <w:sz w:val="24"/>
      <w:szCs w:val="20"/>
      <w:lang w:val="nl-NL" w:eastAsia="nl-NL"/>
    </w:rPr>
  </w:style>
  <w:style w:type="paragraph" w:customStyle="1" w:styleId="04Subtitel2">
    <w:name w:val="04 Subtitel 2"/>
    <w:basedOn w:val="Heading3"/>
    <w:next w:val="Normal"/>
    <w:rsid w:val="00CF45CD"/>
    <w:pPr>
      <w:keepNext w:val="0"/>
      <w:keepLines w:val="0"/>
      <w:numPr>
        <w:ilvl w:val="0"/>
        <w:numId w:val="0"/>
      </w:numPr>
      <w:tabs>
        <w:tab w:val="left" w:pos="1080"/>
      </w:tabs>
      <w:spacing w:before="0" w:line="240" w:lineRule="auto"/>
    </w:pPr>
    <w:rPr>
      <w:rFonts w:ascii="Tahoma" w:eastAsia="Times New Roman" w:hAnsi="Tahoma" w:cs="Times New Roman"/>
      <w:color w:val="0055A4"/>
      <w:szCs w:val="24"/>
      <w:u w:val="single"/>
      <w:lang w:val="nl-NL" w:eastAsia="nl-NL"/>
    </w:rPr>
  </w:style>
  <w:style w:type="paragraph" w:styleId="Subtitle">
    <w:name w:val="Subtitle"/>
    <w:basedOn w:val="Normal"/>
    <w:next w:val="Normal"/>
    <w:link w:val="SubtitleChar"/>
    <w:uiPriority w:val="11"/>
    <w:qFormat/>
    <w:rsid w:val="00CA3592"/>
    <w:pPr>
      <w:numPr>
        <w:ilvl w:val="1"/>
      </w:numPr>
      <w:spacing w:after="240" w:line="360" w:lineRule="auto"/>
      <w:jc w:val="right"/>
    </w:pPr>
    <w:rPr>
      <w:rFonts w:ascii="Trebuchet MS" w:eastAsiaTheme="minorEastAsia" w:hAnsi="Trebuchet MS"/>
      <w:color w:val="FF6600"/>
      <w:spacing w:val="15"/>
      <w:sz w:val="56"/>
    </w:rPr>
  </w:style>
  <w:style w:type="character" w:customStyle="1" w:styleId="SubtitleChar">
    <w:name w:val="Subtitle Char"/>
    <w:basedOn w:val="DefaultParagraphFont"/>
    <w:link w:val="Subtitle"/>
    <w:uiPriority w:val="11"/>
    <w:rsid w:val="00CA3592"/>
    <w:rPr>
      <w:rFonts w:ascii="Trebuchet MS" w:eastAsiaTheme="minorEastAsia" w:hAnsi="Trebuchet MS"/>
      <w:color w:val="FF6600"/>
      <w:spacing w:val="15"/>
      <w:sz w:val="56"/>
    </w:rPr>
  </w:style>
  <w:style w:type="character" w:customStyle="1" w:styleId="Heading5Char">
    <w:name w:val="Heading 5 Char"/>
    <w:basedOn w:val="DefaultParagraphFont"/>
    <w:link w:val="Heading5"/>
    <w:uiPriority w:val="9"/>
    <w:rsid w:val="00CA3592"/>
    <w:rPr>
      <w:rFonts w:ascii="Verdana" w:eastAsiaTheme="majorEastAsia" w:hAnsi="Verdana" w:cstheme="majorBidi"/>
      <w:b/>
      <w:color w:val="FF6600"/>
      <w:sz w:val="14"/>
      <w:szCs w:val="12"/>
    </w:rPr>
  </w:style>
  <w:style w:type="table" w:styleId="TableGrid">
    <w:name w:val="Table Grid"/>
    <w:basedOn w:val="TableNormal"/>
    <w:uiPriority w:val="59"/>
    <w:rsid w:val="00D2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347"/>
    <w:rPr>
      <w:color w:val="0000FF" w:themeColor="hyperlink"/>
      <w:u w:val="single"/>
    </w:rPr>
  </w:style>
  <w:style w:type="paragraph" w:styleId="ListParagraph">
    <w:name w:val="List Paragraph"/>
    <w:basedOn w:val="Normal"/>
    <w:uiPriority w:val="34"/>
    <w:qFormat/>
    <w:rsid w:val="00C43723"/>
    <w:pPr>
      <w:ind w:left="720"/>
      <w:contextualSpacing/>
    </w:pPr>
  </w:style>
  <w:style w:type="paragraph" w:styleId="TOCHeading">
    <w:name w:val="TOC Heading"/>
    <w:basedOn w:val="Heading1"/>
    <w:next w:val="Normal"/>
    <w:uiPriority w:val="39"/>
    <w:unhideWhenUsed/>
    <w:qFormat/>
    <w:rsid w:val="00850CE9"/>
    <w:pPr>
      <w:numPr>
        <w:numId w:val="0"/>
      </w:numPr>
      <w:spacing w:after="0" w:line="259" w:lineRule="auto"/>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850CE9"/>
    <w:pPr>
      <w:spacing w:after="100"/>
    </w:pPr>
  </w:style>
  <w:style w:type="paragraph" w:styleId="TOC2">
    <w:name w:val="toc 2"/>
    <w:basedOn w:val="Normal"/>
    <w:next w:val="Normal"/>
    <w:autoRedefine/>
    <w:uiPriority w:val="39"/>
    <w:unhideWhenUsed/>
    <w:rsid w:val="00850CE9"/>
    <w:pPr>
      <w:spacing w:after="100"/>
      <w:ind w:left="220"/>
    </w:pPr>
  </w:style>
  <w:style w:type="paragraph" w:styleId="TOC3">
    <w:name w:val="toc 3"/>
    <w:basedOn w:val="Normal"/>
    <w:next w:val="Normal"/>
    <w:autoRedefine/>
    <w:uiPriority w:val="39"/>
    <w:unhideWhenUsed/>
    <w:rsid w:val="00850CE9"/>
    <w:pPr>
      <w:spacing w:after="100"/>
      <w:ind w:left="440"/>
    </w:pPr>
  </w:style>
  <w:style w:type="character" w:styleId="Strong">
    <w:name w:val="Strong"/>
    <w:basedOn w:val="DefaultParagraphFont"/>
    <w:uiPriority w:val="22"/>
    <w:qFormat/>
    <w:rsid w:val="00884C62"/>
    <w:rPr>
      <w:b/>
      <w:bCs/>
    </w:rPr>
  </w:style>
  <w:style w:type="paragraph" w:styleId="Bibliography">
    <w:name w:val="Bibliography"/>
    <w:basedOn w:val="Normal"/>
    <w:next w:val="Normal"/>
    <w:uiPriority w:val="37"/>
    <w:unhideWhenUsed/>
    <w:rsid w:val="00600415"/>
  </w:style>
  <w:style w:type="paragraph" w:styleId="Caption">
    <w:name w:val="caption"/>
    <w:basedOn w:val="Normal"/>
    <w:next w:val="Normal"/>
    <w:uiPriority w:val="35"/>
    <w:unhideWhenUsed/>
    <w:qFormat/>
    <w:rsid w:val="005F6879"/>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70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1174">
      <w:bodyDiv w:val="1"/>
      <w:marLeft w:val="0"/>
      <w:marRight w:val="0"/>
      <w:marTop w:val="0"/>
      <w:marBottom w:val="0"/>
      <w:divBdr>
        <w:top w:val="none" w:sz="0" w:space="0" w:color="auto"/>
        <w:left w:val="none" w:sz="0" w:space="0" w:color="auto"/>
        <w:bottom w:val="none" w:sz="0" w:space="0" w:color="auto"/>
        <w:right w:val="none" w:sz="0" w:space="0" w:color="auto"/>
      </w:divBdr>
    </w:div>
    <w:div w:id="298385454">
      <w:bodyDiv w:val="1"/>
      <w:marLeft w:val="0"/>
      <w:marRight w:val="0"/>
      <w:marTop w:val="0"/>
      <w:marBottom w:val="0"/>
      <w:divBdr>
        <w:top w:val="none" w:sz="0" w:space="0" w:color="auto"/>
        <w:left w:val="none" w:sz="0" w:space="0" w:color="auto"/>
        <w:bottom w:val="none" w:sz="0" w:space="0" w:color="auto"/>
        <w:right w:val="none" w:sz="0" w:space="0" w:color="auto"/>
      </w:divBdr>
    </w:div>
    <w:div w:id="688526659">
      <w:bodyDiv w:val="1"/>
      <w:marLeft w:val="0"/>
      <w:marRight w:val="0"/>
      <w:marTop w:val="0"/>
      <w:marBottom w:val="0"/>
      <w:divBdr>
        <w:top w:val="none" w:sz="0" w:space="0" w:color="auto"/>
        <w:left w:val="none" w:sz="0" w:space="0" w:color="auto"/>
        <w:bottom w:val="none" w:sz="0" w:space="0" w:color="auto"/>
        <w:right w:val="none" w:sz="0" w:space="0" w:color="auto"/>
      </w:divBdr>
      <w:divsChild>
        <w:div w:id="1117599806">
          <w:marLeft w:val="446"/>
          <w:marRight w:val="0"/>
          <w:marTop w:val="0"/>
          <w:marBottom w:val="240"/>
          <w:divBdr>
            <w:top w:val="none" w:sz="0" w:space="0" w:color="auto"/>
            <w:left w:val="none" w:sz="0" w:space="0" w:color="auto"/>
            <w:bottom w:val="none" w:sz="0" w:space="0" w:color="auto"/>
            <w:right w:val="none" w:sz="0" w:space="0" w:color="auto"/>
          </w:divBdr>
        </w:div>
      </w:divsChild>
    </w:div>
    <w:div w:id="1014502254">
      <w:bodyDiv w:val="1"/>
      <w:marLeft w:val="0"/>
      <w:marRight w:val="0"/>
      <w:marTop w:val="0"/>
      <w:marBottom w:val="0"/>
      <w:divBdr>
        <w:top w:val="none" w:sz="0" w:space="0" w:color="auto"/>
        <w:left w:val="none" w:sz="0" w:space="0" w:color="auto"/>
        <w:bottom w:val="none" w:sz="0" w:space="0" w:color="auto"/>
        <w:right w:val="none" w:sz="0" w:space="0" w:color="auto"/>
      </w:divBdr>
    </w:div>
    <w:div w:id="1227253724">
      <w:bodyDiv w:val="1"/>
      <w:marLeft w:val="0"/>
      <w:marRight w:val="0"/>
      <w:marTop w:val="0"/>
      <w:marBottom w:val="0"/>
      <w:divBdr>
        <w:top w:val="none" w:sz="0" w:space="0" w:color="auto"/>
        <w:left w:val="none" w:sz="0" w:space="0" w:color="auto"/>
        <w:bottom w:val="none" w:sz="0" w:space="0" w:color="auto"/>
        <w:right w:val="none" w:sz="0" w:space="0" w:color="auto"/>
      </w:divBdr>
    </w:div>
    <w:div w:id="1346056120">
      <w:bodyDiv w:val="1"/>
      <w:marLeft w:val="0"/>
      <w:marRight w:val="0"/>
      <w:marTop w:val="0"/>
      <w:marBottom w:val="0"/>
      <w:divBdr>
        <w:top w:val="none" w:sz="0" w:space="0" w:color="auto"/>
        <w:left w:val="none" w:sz="0" w:space="0" w:color="auto"/>
        <w:bottom w:val="none" w:sz="0" w:space="0" w:color="auto"/>
        <w:right w:val="none" w:sz="0" w:space="0" w:color="auto"/>
      </w:divBdr>
    </w:div>
    <w:div w:id="1712074291">
      <w:bodyDiv w:val="1"/>
      <w:marLeft w:val="0"/>
      <w:marRight w:val="0"/>
      <w:marTop w:val="0"/>
      <w:marBottom w:val="0"/>
      <w:divBdr>
        <w:top w:val="none" w:sz="0" w:space="0" w:color="auto"/>
        <w:left w:val="none" w:sz="0" w:space="0" w:color="auto"/>
        <w:bottom w:val="none" w:sz="0" w:space="0" w:color="auto"/>
        <w:right w:val="none" w:sz="0" w:space="0" w:color="auto"/>
      </w:divBdr>
    </w:div>
    <w:div w:id="1735351178">
      <w:bodyDiv w:val="1"/>
      <w:marLeft w:val="0"/>
      <w:marRight w:val="0"/>
      <w:marTop w:val="0"/>
      <w:marBottom w:val="0"/>
      <w:divBdr>
        <w:top w:val="none" w:sz="0" w:space="0" w:color="auto"/>
        <w:left w:val="none" w:sz="0" w:space="0" w:color="auto"/>
        <w:bottom w:val="none" w:sz="0" w:space="0" w:color="auto"/>
        <w:right w:val="none" w:sz="0" w:space="0" w:color="auto"/>
      </w:divBdr>
    </w:div>
    <w:div w:id="1738630147">
      <w:bodyDiv w:val="1"/>
      <w:marLeft w:val="0"/>
      <w:marRight w:val="0"/>
      <w:marTop w:val="0"/>
      <w:marBottom w:val="0"/>
      <w:divBdr>
        <w:top w:val="none" w:sz="0" w:space="0" w:color="auto"/>
        <w:left w:val="none" w:sz="0" w:space="0" w:color="auto"/>
        <w:bottom w:val="none" w:sz="0" w:space="0" w:color="auto"/>
        <w:right w:val="none" w:sz="0" w:space="0" w:color="auto"/>
      </w:divBdr>
    </w:div>
    <w:div w:id="1739205538">
      <w:bodyDiv w:val="1"/>
      <w:marLeft w:val="0"/>
      <w:marRight w:val="0"/>
      <w:marTop w:val="0"/>
      <w:marBottom w:val="0"/>
      <w:divBdr>
        <w:top w:val="none" w:sz="0" w:space="0" w:color="auto"/>
        <w:left w:val="none" w:sz="0" w:space="0" w:color="auto"/>
        <w:bottom w:val="none" w:sz="0" w:space="0" w:color="auto"/>
        <w:right w:val="none" w:sz="0" w:space="0" w:color="auto"/>
      </w:divBdr>
    </w:div>
    <w:div w:id="1941142040">
      <w:bodyDiv w:val="1"/>
      <w:marLeft w:val="0"/>
      <w:marRight w:val="0"/>
      <w:marTop w:val="0"/>
      <w:marBottom w:val="0"/>
      <w:divBdr>
        <w:top w:val="none" w:sz="0" w:space="0" w:color="auto"/>
        <w:left w:val="none" w:sz="0" w:space="0" w:color="auto"/>
        <w:bottom w:val="none" w:sz="0" w:space="0" w:color="auto"/>
        <w:right w:val="none" w:sz="0" w:space="0" w:color="auto"/>
      </w:divBdr>
    </w:div>
    <w:div w:id="1987976880">
      <w:bodyDiv w:val="1"/>
      <w:marLeft w:val="0"/>
      <w:marRight w:val="0"/>
      <w:marTop w:val="0"/>
      <w:marBottom w:val="0"/>
      <w:divBdr>
        <w:top w:val="none" w:sz="0" w:space="0" w:color="auto"/>
        <w:left w:val="none" w:sz="0" w:space="0" w:color="auto"/>
        <w:bottom w:val="none" w:sz="0" w:space="0" w:color="auto"/>
        <w:right w:val="none" w:sz="0" w:space="0" w:color="auto"/>
      </w:divBdr>
    </w:div>
    <w:div w:id="20116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about:blank"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about:blank" TargetMode="External"/><Relationship Id="rId25" Type="http://schemas.openxmlformats.org/officeDocument/2006/relationships/image" Target="media/image10.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sv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AF0EA2466A49F4B62D2F44AE2CA51A"/>
        <w:category>
          <w:name w:val="General"/>
          <w:gallery w:val="placeholder"/>
        </w:category>
        <w:types>
          <w:type w:val="bbPlcHdr"/>
        </w:types>
        <w:behaviors>
          <w:behavior w:val="content"/>
        </w:behaviors>
        <w:guid w:val="{31932D48-4B2E-489C-9085-B3E15AB19EF2}"/>
      </w:docPartPr>
      <w:docPartBody>
        <w:p w:rsidR="00F8198D" w:rsidRDefault="00F4315D">
          <w:pPr>
            <w:pStyle w:val="1EAF0EA2466A49F4B62D2F44AE2CA51A"/>
          </w:pPr>
          <w:r w:rsidRPr="0003464E">
            <w:rPr>
              <w:rStyle w:val="PlaceholderText"/>
            </w:rPr>
            <w:t>[Titel]</w:t>
          </w:r>
        </w:p>
      </w:docPartBody>
    </w:docPart>
    <w:docPart>
      <w:docPartPr>
        <w:name w:val="27CFA8A6B6874790A302979BD2385859"/>
        <w:category>
          <w:name w:val="General"/>
          <w:gallery w:val="placeholder"/>
        </w:category>
        <w:types>
          <w:type w:val="bbPlcHdr"/>
        </w:types>
        <w:behaviors>
          <w:behavior w:val="content"/>
        </w:behaviors>
        <w:guid w:val="{6BC3B055-5B8F-4C4D-9C76-0B29630F51CA}"/>
      </w:docPartPr>
      <w:docPartBody>
        <w:p w:rsidR="00F8198D" w:rsidRDefault="00F4315D">
          <w:pPr>
            <w:pStyle w:val="27CFA8A6B6874790A302979BD2385859"/>
          </w:pPr>
          <w:r w:rsidRPr="00B016B3">
            <w:rPr>
              <w:rStyle w:val="PlaceholderText"/>
            </w:rPr>
            <w:t>[Subject]</w:t>
          </w:r>
        </w:p>
      </w:docPartBody>
    </w:docPart>
    <w:docPart>
      <w:docPartPr>
        <w:name w:val="1A13C242327D4350BF0EE7A831899360"/>
        <w:category>
          <w:name w:val="General"/>
          <w:gallery w:val="placeholder"/>
        </w:category>
        <w:types>
          <w:type w:val="bbPlcHdr"/>
        </w:types>
        <w:behaviors>
          <w:behavior w:val="content"/>
        </w:behaviors>
        <w:guid w:val="{E75ABEE7-8808-427A-9ADF-7CB720F48457}"/>
      </w:docPartPr>
      <w:docPartBody>
        <w:p w:rsidR="00F8198D" w:rsidRDefault="00F4315D">
          <w:pPr>
            <w:pStyle w:val="1A13C242327D4350BF0EE7A831899360"/>
          </w:pPr>
          <w:r w:rsidRPr="004E4463">
            <w:rPr>
              <w:rStyle w:val="PlaceholderText"/>
            </w:rPr>
            <w:t>[Titel]</w:t>
          </w:r>
        </w:p>
      </w:docPartBody>
    </w:docPart>
    <w:docPart>
      <w:docPartPr>
        <w:name w:val="7D02534BE9F149A3ACDFD9AEC1CBC314"/>
        <w:category>
          <w:name w:val="General"/>
          <w:gallery w:val="placeholder"/>
        </w:category>
        <w:types>
          <w:type w:val="bbPlcHdr"/>
        </w:types>
        <w:behaviors>
          <w:behavior w:val="content"/>
        </w:behaviors>
        <w:guid w:val="{150D29E3-4744-4C16-8D43-6536E358B089}"/>
      </w:docPartPr>
      <w:docPartBody>
        <w:p w:rsidR="00F8198D" w:rsidRDefault="00F4315D">
          <w:pPr>
            <w:pStyle w:val="7D02534BE9F149A3ACDFD9AEC1CBC314"/>
          </w:pPr>
          <w:r w:rsidRPr="00B016B3">
            <w:rPr>
              <w:rStyle w:val="PlaceholderText"/>
            </w:rPr>
            <w:t>[Subject]</w:t>
          </w:r>
        </w:p>
      </w:docPartBody>
    </w:docPart>
    <w:docPart>
      <w:docPartPr>
        <w:name w:val="7F9DA863AE164764A779516E5F2CD339"/>
        <w:category>
          <w:name w:val="General"/>
          <w:gallery w:val="placeholder"/>
        </w:category>
        <w:types>
          <w:type w:val="bbPlcHdr"/>
        </w:types>
        <w:behaviors>
          <w:behavior w:val="content"/>
        </w:behaviors>
        <w:guid w:val="{078E5FDB-7935-4D30-951B-387C2D454A2F}"/>
      </w:docPartPr>
      <w:docPartBody>
        <w:p w:rsidR="00F8198D" w:rsidRDefault="00F4315D">
          <w:pPr>
            <w:pStyle w:val="7F9DA863AE164764A779516E5F2CD339"/>
          </w:pPr>
          <w:r w:rsidRPr="00B016B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8D"/>
    <w:rsid w:val="0007266F"/>
    <w:rsid w:val="001908B7"/>
    <w:rsid w:val="002046B9"/>
    <w:rsid w:val="002673DD"/>
    <w:rsid w:val="00394FB2"/>
    <w:rsid w:val="004004ED"/>
    <w:rsid w:val="00466A76"/>
    <w:rsid w:val="00690ED4"/>
    <w:rsid w:val="00735C7B"/>
    <w:rsid w:val="007721EB"/>
    <w:rsid w:val="00790740"/>
    <w:rsid w:val="008545B5"/>
    <w:rsid w:val="009F6325"/>
    <w:rsid w:val="00E6688E"/>
    <w:rsid w:val="00ED5A5F"/>
    <w:rsid w:val="00F1259D"/>
    <w:rsid w:val="00F4315D"/>
    <w:rsid w:val="00F8198D"/>
    <w:rsid w:val="00FB68FB"/>
    <w:rsid w:val="00FC28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AF0EA2466A49F4B62D2F44AE2CA51A">
    <w:name w:val="1EAF0EA2466A49F4B62D2F44AE2CA51A"/>
  </w:style>
  <w:style w:type="paragraph" w:customStyle="1" w:styleId="27CFA8A6B6874790A302979BD2385859">
    <w:name w:val="27CFA8A6B6874790A302979BD2385859"/>
  </w:style>
  <w:style w:type="paragraph" w:customStyle="1" w:styleId="1A13C242327D4350BF0EE7A831899360">
    <w:name w:val="1A13C242327D4350BF0EE7A831899360"/>
  </w:style>
  <w:style w:type="paragraph" w:customStyle="1" w:styleId="7D02534BE9F149A3ACDFD9AEC1CBC314">
    <w:name w:val="7D02534BE9F149A3ACDFD9AEC1CBC314"/>
  </w:style>
  <w:style w:type="paragraph" w:customStyle="1" w:styleId="7F9DA863AE164764A779516E5F2CD339">
    <w:name w:val="7F9DA863AE164764A779516E5F2CD3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Ame18</b:Tag>
    <b:SourceType>Book</b:SourceType>
    <b:Guid>{23675F20-0098-47F6-9C03-31011821CB1B}</b:Guid>
    <b:Author>
      <b:Author>
        <b:Corporate>American College of Emergency Physicians</b:Corporate>
      </b:Author>
    </b:Author>
    <b:Title>Critical Care Transport</b:Title>
    <b:Year>2018</b:Year>
    <b:City>Burlington, MA</b:City>
    <b:Publisher>Jones &amp; Bartlett learning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703EC5A0CC4A349AB38FDD434E51DEE" ma:contentTypeVersion="11" ma:contentTypeDescription="Een nieuw document maken." ma:contentTypeScope="" ma:versionID="de1014f9b291ecf834fac66e0ba504f9">
  <xsd:schema xmlns:xsd="http://www.w3.org/2001/XMLSchema" xmlns:xs="http://www.w3.org/2001/XMLSchema" xmlns:p="http://schemas.microsoft.com/office/2006/metadata/properties" xmlns:ns2="3b8ef1ed-9247-473f-a030-f9b8edd3557a" targetNamespace="http://schemas.microsoft.com/office/2006/metadata/properties" ma:root="true" ma:fieldsID="fa8fe670f9b451f70a8838ad5ab1ae3a" ns2:_="">
    <xsd:import namespace="3b8ef1ed-9247-473f-a030-f9b8edd3557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ef1ed-9247-473f-a030-f9b8edd35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9596f98-4cf8-4ea4-b8bc-31754f256c6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ef1ed-9247-473f-a030-f9b8edd355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75082-A2E2-4428-95C1-E3360C91552D}">
  <ds:schemaRefs>
    <ds:schemaRef ds:uri="http://schemas.openxmlformats.org/officeDocument/2006/bibliography"/>
  </ds:schemaRefs>
</ds:datastoreItem>
</file>

<file path=customXml/itemProps2.xml><?xml version="1.0" encoding="utf-8"?>
<ds:datastoreItem xmlns:ds="http://schemas.openxmlformats.org/officeDocument/2006/customXml" ds:itemID="{B7599BD5-91FC-4FF4-9287-36E5DF9BF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ef1ed-9247-473f-a030-f9b8edd3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CE0DF-5082-4097-B73C-C9511534F899}">
  <ds:schemaRefs>
    <ds:schemaRef ds:uri="http://purl.org/dc/elements/1.1/"/>
    <ds:schemaRef ds:uri="http://schemas.microsoft.com/office/2006/documentManagement/types"/>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3b8ef1ed-9247-473f-a030-f9b8edd3557a"/>
    <ds:schemaRef ds:uri="http://schemas.microsoft.com/office/2006/metadata/properties"/>
  </ds:schemaRefs>
</ds:datastoreItem>
</file>

<file path=customXml/itemProps4.xml><?xml version="1.0" encoding="utf-8"?>
<ds:datastoreItem xmlns:ds="http://schemas.openxmlformats.org/officeDocument/2006/customXml" ds:itemID="{85263876-22F8-4D83-A30D-7C4A002EE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Paper - VUB-CEDIMED-UZB.dotx</Template>
  <TotalTime>1</TotalTime>
  <Pages>11</Pages>
  <Words>1849</Words>
  <Characters>10541</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Webdesign</vt:lpstr>
      <vt:lpstr>&lt;Inhoud</vt:lpstr>
      <vt:lpstr>CEDIMED Brussels</vt:lpstr>
      <vt:lpstr>    Menustructuur</vt:lpstr>
      <vt:lpstr>    Landingspagina</vt:lpstr>
      <vt:lpstr>        Titel &amp; Slogan</vt:lpstr>
      <vt:lpstr>        Link tekst naar pijlers</vt:lpstr>
      <vt:lpstr>        About Us</vt:lpstr>
      <vt:lpstr>        Contact us</vt:lpstr>
      <vt:lpstr>Pijlers</vt:lpstr>
      <vt:lpstr>    Klinische pijler – Spoedgevallendienst</vt:lpstr>
      <vt:lpstr>    Onderwijspijler</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Webdesign</dc:title>
  <dc:subject>Basisteksten</dc:subject>
  <dc:creator>Jo Lamberts</dc:creator>
  <cp:lastModifiedBy>Jo Lamberts</cp:lastModifiedBy>
  <cp:revision>2</cp:revision>
  <cp:lastPrinted>2023-09-08T10:32:00Z</cp:lastPrinted>
  <dcterms:created xsi:type="dcterms:W3CDTF">2024-10-18T09:14:00Z</dcterms:created>
  <dcterms:modified xsi:type="dcterms:W3CDTF">2024-10-18T09:14:00Z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0x010100A703EC5A0CC4A349AB38FDD434E51DEE</vt:lpwstr>
  </property>
  <property fmtid="{D5CDD505-2E9C-101B-9397-08002B2CF9AE}" pid="3" name="Order">
    <vt:r8>19600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